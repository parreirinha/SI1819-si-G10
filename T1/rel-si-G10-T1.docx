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C621B" w14:textId="77777777" w:rsidR="00321282" w:rsidRPr="0092667A" w:rsidRDefault="00321282" w:rsidP="00E7622C">
      <w:pPr>
        <w:pStyle w:val="Ttulo"/>
        <w:jc w:val="center"/>
      </w:pPr>
    </w:p>
    <w:p w14:paraId="7E3C9D51" w14:textId="77777777" w:rsidR="00321282" w:rsidRPr="0092667A" w:rsidRDefault="00321282" w:rsidP="00E7622C">
      <w:pPr>
        <w:pStyle w:val="Ttulo"/>
        <w:jc w:val="center"/>
      </w:pPr>
    </w:p>
    <w:p w14:paraId="766C21C3" w14:textId="77777777" w:rsidR="00420F85" w:rsidRPr="0092667A" w:rsidRDefault="003E6C98" w:rsidP="00E7622C">
      <w:pPr>
        <w:pStyle w:val="Ttulo"/>
        <w:jc w:val="center"/>
      </w:pPr>
      <w:r w:rsidRPr="0092667A">
        <w:t>Segurança Informática</w:t>
      </w:r>
    </w:p>
    <w:p w14:paraId="2D582110" w14:textId="77777777" w:rsidR="00420F85" w:rsidRPr="0092667A" w:rsidRDefault="00420F85" w:rsidP="00420F85"/>
    <w:p w14:paraId="28F939F5" w14:textId="77777777" w:rsidR="00420F85" w:rsidRPr="0092667A" w:rsidRDefault="00420F85" w:rsidP="00420F85"/>
    <w:p w14:paraId="7C3128FE" w14:textId="77777777" w:rsidR="00420F85" w:rsidRPr="0092667A" w:rsidRDefault="00420F85" w:rsidP="00420F85"/>
    <w:p w14:paraId="04FE92EF" w14:textId="77777777" w:rsidR="00E7622C" w:rsidRPr="0092667A" w:rsidRDefault="00E7622C" w:rsidP="00420F85"/>
    <w:p w14:paraId="35579BA3" w14:textId="77777777" w:rsidR="00E7622C" w:rsidRPr="0092667A" w:rsidRDefault="00E7622C" w:rsidP="00420F85"/>
    <w:p w14:paraId="7CFA9A9F" w14:textId="77777777" w:rsidR="00E7622C" w:rsidRPr="0092667A" w:rsidRDefault="00E7622C" w:rsidP="00420F85"/>
    <w:p w14:paraId="350AC0DF" w14:textId="77777777" w:rsidR="00E7622C" w:rsidRPr="0092667A" w:rsidRDefault="00E7622C" w:rsidP="00420F85">
      <w:r w:rsidRPr="0092667A">
        <w:rPr>
          <w:noProof/>
          <w:lang w:eastAsia="pt-PT"/>
        </w:rPr>
        <w:drawing>
          <wp:inline distT="0" distB="0" distL="0" distR="0" wp14:anchorId="4271AC1B" wp14:editId="1DE464A6">
            <wp:extent cx="5934075" cy="2724150"/>
            <wp:effectExtent l="0" t="0" r="0" b="0"/>
            <wp:docPr id="1" name="Picture 1" descr="D:\ISEL - Eng informática\GERAL\iselPre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SEL - Eng informática\GERAL\iselPret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EF45" w14:textId="77777777" w:rsidR="00E7622C" w:rsidRPr="0092667A" w:rsidRDefault="00E7622C" w:rsidP="00420F85"/>
    <w:p w14:paraId="2B09161D" w14:textId="77777777" w:rsidR="00E7622C" w:rsidRPr="0092667A" w:rsidRDefault="00E7622C" w:rsidP="00420F85"/>
    <w:p w14:paraId="16A22DAE" w14:textId="2C19A967" w:rsidR="00E7622C" w:rsidRPr="0092667A" w:rsidRDefault="00E7622C" w:rsidP="00E7622C">
      <w:pPr>
        <w:jc w:val="center"/>
        <w:rPr>
          <w:b/>
          <w:color w:val="FF0000"/>
          <w:szCs w:val="24"/>
        </w:rPr>
      </w:pPr>
    </w:p>
    <w:p w14:paraId="66BF2933" w14:textId="77777777" w:rsidR="00E7622C" w:rsidRPr="0092667A" w:rsidRDefault="00E7622C" w:rsidP="00E7622C">
      <w:pPr>
        <w:rPr>
          <w:color w:val="FF0000"/>
        </w:rPr>
      </w:pPr>
    </w:p>
    <w:p w14:paraId="4E9C842F" w14:textId="77777777" w:rsidR="00401AF3" w:rsidRPr="0092667A" w:rsidRDefault="00401AF3" w:rsidP="00E7622C">
      <w:pPr>
        <w:rPr>
          <w:color w:val="FF0000"/>
        </w:rPr>
      </w:pPr>
    </w:p>
    <w:p w14:paraId="6587E62C" w14:textId="77777777" w:rsidR="00401AF3" w:rsidRPr="0092667A" w:rsidRDefault="00401AF3" w:rsidP="00E7622C">
      <w:pPr>
        <w:rPr>
          <w:color w:val="FF0000"/>
        </w:rPr>
      </w:pPr>
    </w:p>
    <w:p w14:paraId="299623CA" w14:textId="77777777" w:rsidR="00401AF3" w:rsidRPr="0092667A" w:rsidRDefault="00401AF3" w:rsidP="00E7622C">
      <w:pPr>
        <w:rPr>
          <w:color w:val="FF0000"/>
        </w:rPr>
      </w:pPr>
    </w:p>
    <w:p w14:paraId="7FE7D53F" w14:textId="77777777" w:rsidR="00401AF3" w:rsidRPr="0092667A" w:rsidRDefault="00401AF3" w:rsidP="00E7622C">
      <w:pPr>
        <w:rPr>
          <w:color w:val="FF0000"/>
        </w:rPr>
      </w:pPr>
    </w:p>
    <w:p w14:paraId="7BECBC0F" w14:textId="77777777" w:rsidR="00401AF3" w:rsidRPr="0092667A" w:rsidRDefault="00401AF3" w:rsidP="00E7622C">
      <w:pPr>
        <w:rPr>
          <w:color w:val="FF0000"/>
        </w:rPr>
      </w:pPr>
    </w:p>
    <w:p w14:paraId="43F77420" w14:textId="77777777" w:rsidR="00401AF3" w:rsidRPr="0092667A" w:rsidRDefault="00401AF3" w:rsidP="00E7622C">
      <w:pPr>
        <w:rPr>
          <w:color w:val="FF0000"/>
        </w:rPr>
      </w:pPr>
    </w:p>
    <w:p w14:paraId="072EC007" w14:textId="77777777" w:rsidR="00401AF3" w:rsidRPr="0092667A" w:rsidRDefault="00401AF3" w:rsidP="00E7622C">
      <w:pPr>
        <w:rPr>
          <w:color w:val="FF0000"/>
        </w:rPr>
      </w:pPr>
    </w:p>
    <w:p w14:paraId="27897C33" w14:textId="77777777" w:rsidR="00401AF3" w:rsidRPr="0092667A" w:rsidRDefault="00401AF3" w:rsidP="00E7622C">
      <w:pPr>
        <w:rPr>
          <w:color w:val="FF0000"/>
        </w:rPr>
      </w:pPr>
    </w:p>
    <w:p w14:paraId="606E7815" w14:textId="77777777" w:rsidR="00401AF3" w:rsidRPr="0092667A" w:rsidRDefault="00401AF3" w:rsidP="00E7622C">
      <w:pPr>
        <w:rPr>
          <w:color w:val="FF0000"/>
        </w:rPr>
      </w:pPr>
    </w:p>
    <w:p w14:paraId="0901A961" w14:textId="77777777" w:rsidR="00401AF3" w:rsidRPr="0092667A" w:rsidRDefault="00401AF3" w:rsidP="00E7622C">
      <w:pPr>
        <w:rPr>
          <w:color w:val="FF0000"/>
        </w:rPr>
      </w:pPr>
    </w:p>
    <w:p w14:paraId="1FCBA95C" w14:textId="77777777" w:rsidR="00E7622C" w:rsidRPr="0092667A" w:rsidRDefault="00E7622C" w:rsidP="00E7622C">
      <w:pPr>
        <w:rPr>
          <w:color w:val="FF0000"/>
        </w:rPr>
      </w:pPr>
    </w:p>
    <w:bookmarkStart w:id="0" w:name="_Toc527927645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1463463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2CEDF6" w14:textId="77777777" w:rsidR="00401AF3" w:rsidRPr="0092667A" w:rsidRDefault="003E6C98" w:rsidP="003E6C98">
          <w:pPr>
            <w:pStyle w:val="Ttulo1"/>
          </w:pPr>
          <w:r w:rsidRPr="0092667A">
            <w:t>Índice</w:t>
          </w:r>
          <w:bookmarkEnd w:id="0"/>
        </w:p>
        <w:p w14:paraId="4DB1D168" w14:textId="77777777" w:rsidR="00401AF3" w:rsidRPr="0092667A" w:rsidRDefault="00401AF3">
          <w:pPr>
            <w:pStyle w:val="ndice1"/>
            <w:tabs>
              <w:tab w:val="right" w:leader="dot" w:pos="9350"/>
            </w:tabs>
          </w:pPr>
        </w:p>
        <w:p w14:paraId="659CA45E" w14:textId="3998AF35" w:rsidR="00F87AF1" w:rsidRDefault="00401AF3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r w:rsidRPr="0092667A">
            <w:fldChar w:fldCharType="begin"/>
          </w:r>
          <w:r w:rsidRPr="0092667A">
            <w:instrText xml:space="preserve"> TOC \o "1-3" \h \z \u </w:instrText>
          </w:r>
          <w:r w:rsidRPr="0092667A">
            <w:fldChar w:fldCharType="separate"/>
          </w:r>
          <w:hyperlink w:anchor="_Toc527927645" w:history="1">
            <w:r w:rsidR="00F87AF1" w:rsidRPr="000B5B3A">
              <w:rPr>
                <w:rStyle w:val="Hiperligao"/>
                <w:noProof/>
              </w:rPr>
              <w:t>Índice</w:t>
            </w:r>
            <w:r w:rsidR="00F87AF1">
              <w:rPr>
                <w:noProof/>
                <w:webHidden/>
              </w:rPr>
              <w:tab/>
            </w:r>
            <w:r w:rsidR="00F87AF1">
              <w:rPr>
                <w:noProof/>
                <w:webHidden/>
              </w:rPr>
              <w:fldChar w:fldCharType="begin"/>
            </w:r>
            <w:r w:rsidR="00F87AF1">
              <w:rPr>
                <w:noProof/>
                <w:webHidden/>
              </w:rPr>
              <w:instrText xml:space="preserve"> PAGEREF _Toc527927645 \h </w:instrText>
            </w:r>
            <w:r w:rsidR="00F87AF1">
              <w:rPr>
                <w:noProof/>
                <w:webHidden/>
              </w:rPr>
            </w:r>
            <w:r w:rsidR="00F87AF1">
              <w:rPr>
                <w:noProof/>
                <w:webHidden/>
              </w:rPr>
              <w:fldChar w:fldCharType="separate"/>
            </w:r>
            <w:r w:rsidR="00F87AF1">
              <w:rPr>
                <w:noProof/>
                <w:webHidden/>
              </w:rPr>
              <w:t>2</w:t>
            </w:r>
            <w:r w:rsidR="00F87AF1">
              <w:rPr>
                <w:noProof/>
                <w:webHidden/>
              </w:rPr>
              <w:fldChar w:fldCharType="end"/>
            </w:r>
          </w:hyperlink>
        </w:p>
        <w:p w14:paraId="455A8BEE" w14:textId="070EBBD9" w:rsidR="00F87AF1" w:rsidRDefault="00F87AF1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46" w:history="1">
            <w:r w:rsidRPr="000B5B3A">
              <w:rPr>
                <w:rStyle w:val="Hiperligao"/>
                <w:noProof/>
              </w:rPr>
              <w:t>Questão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04E0" w14:textId="20EE8DF1" w:rsidR="00F87AF1" w:rsidRDefault="00F87AF1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47" w:history="1">
            <w:r w:rsidRPr="000B5B3A">
              <w:rPr>
                <w:rStyle w:val="Hiperligao"/>
                <w:noProof/>
              </w:rPr>
              <w:t>Questão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CFEE" w14:textId="69F2E0A8" w:rsidR="00F87AF1" w:rsidRDefault="00F87AF1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48" w:history="1">
            <w:r w:rsidRPr="000B5B3A">
              <w:rPr>
                <w:rStyle w:val="Hiperligao"/>
                <w:noProof/>
              </w:rPr>
              <w:t>Questão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FAD08" w14:textId="407216F4" w:rsidR="00F87AF1" w:rsidRDefault="00F87AF1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49" w:history="1">
            <w:r w:rsidRPr="000B5B3A">
              <w:rPr>
                <w:rStyle w:val="Hiperligao"/>
                <w:noProof/>
              </w:rPr>
              <w:t>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085D" w14:textId="0FBCC711" w:rsidR="00F87AF1" w:rsidRDefault="00F87AF1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0" w:history="1">
            <w:r w:rsidRPr="000B5B3A">
              <w:rPr>
                <w:rStyle w:val="Hiperligao"/>
                <w:noProof/>
              </w:rPr>
              <w:t>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3A662" w14:textId="65AE8007" w:rsidR="00F87AF1" w:rsidRDefault="00F87AF1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1" w:history="1">
            <w:r w:rsidRPr="000B5B3A">
              <w:rPr>
                <w:rStyle w:val="Hiperligao"/>
                <w:noProof/>
              </w:rPr>
              <w:t>Questão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EC33" w14:textId="2DEA9FF1" w:rsidR="00F87AF1" w:rsidRDefault="00F87AF1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2" w:history="1">
            <w:r w:rsidRPr="000B5B3A">
              <w:rPr>
                <w:rStyle w:val="Hiperligao"/>
                <w:noProof/>
              </w:rPr>
              <w:t>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17E5" w14:textId="244675BB" w:rsidR="00F87AF1" w:rsidRDefault="00F87AF1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3" w:history="1">
            <w:r w:rsidRPr="000B5B3A">
              <w:rPr>
                <w:rStyle w:val="Hiperligao"/>
                <w:noProof/>
              </w:rPr>
              <w:t>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DB550" w14:textId="4F445D7D" w:rsidR="00F87AF1" w:rsidRDefault="00F87AF1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4" w:history="1">
            <w:r w:rsidRPr="000B5B3A">
              <w:rPr>
                <w:rStyle w:val="Hiperligao"/>
                <w:noProof/>
                <w:lang w:val="en-US"/>
              </w:rPr>
              <w:t>Questão 5 - MD5 Collision Attack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8120" w14:textId="3E540B4D" w:rsidR="00F87AF1" w:rsidRDefault="00F87AF1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5" w:history="1">
            <w:r w:rsidRPr="000B5B3A">
              <w:rPr>
                <w:rStyle w:val="Hiperligao"/>
                <w:noProof/>
                <w:lang w:val="en-US"/>
              </w:rPr>
              <w:t>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71E7" w14:textId="42B8D887" w:rsidR="00F87AF1" w:rsidRDefault="00F87AF1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6" w:history="1">
            <w:r w:rsidRPr="000B5B3A">
              <w:rPr>
                <w:rStyle w:val="Hiperligao"/>
                <w:noProof/>
              </w:rPr>
              <w:t>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59D7B" w14:textId="622087A2" w:rsidR="00F87AF1" w:rsidRDefault="00F87AF1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7" w:history="1">
            <w:r w:rsidRPr="000B5B3A">
              <w:rPr>
                <w:rStyle w:val="Hiperligao"/>
                <w:noProof/>
              </w:rPr>
              <w:t>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76D8B" w14:textId="45C39281" w:rsidR="00F87AF1" w:rsidRDefault="00F87AF1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8" w:history="1">
            <w:r w:rsidRPr="000B5B3A">
              <w:rPr>
                <w:rStyle w:val="Hiperligao"/>
                <w:noProof/>
              </w:rPr>
              <w:t>Questão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2630F" w14:textId="5243B73D" w:rsidR="00F87AF1" w:rsidRDefault="00F87AF1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27927659" w:history="1">
            <w:r w:rsidRPr="000B5B3A">
              <w:rPr>
                <w:rStyle w:val="Hiperligao"/>
                <w:noProof/>
              </w:rPr>
              <w:t>Questão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_Toc527927659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3B7E2" w14:textId="4B53B6E7" w:rsidR="00401AF3" w:rsidRPr="0092667A" w:rsidRDefault="00401AF3">
          <w:r w:rsidRPr="0092667A">
            <w:rPr>
              <w:b/>
              <w:bCs/>
              <w:noProof/>
            </w:rPr>
            <w:fldChar w:fldCharType="end"/>
          </w:r>
        </w:p>
      </w:sdtContent>
    </w:sdt>
    <w:p w14:paraId="1C7212E0" w14:textId="77777777" w:rsidR="00BF0C64" w:rsidRPr="0092667A" w:rsidRDefault="00BF0C64">
      <w:pPr>
        <w:rPr>
          <w:rFonts w:asciiTheme="majorHAnsi" w:eastAsiaTheme="majorEastAsia" w:hAnsiTheme="majorHAnsi" w:cstheme="majorBidi"/>
          <w:color w:val="B01513" w:themeColor="accent1"/>
          <w:sz w:val="32"/>
          <w:szCs w:val="28"/>
        </w:rPr>
      </w:pPr>
      <w:r w:rsidRPr="0092667A">
        <w:br w:type="page"/>
      </w:r>
    </w:p>
    <w:p w14:paraId="5F4AD093" w14:textId="77777777" w:rsidR="003E6C98" w:rsidRPr="0092667A" w:rsidRDefault="003E6C98" w:rsidP="000C5BBD">
      <w:pPr>
        <w:pStyle w:val="Ttulo2"/>
      </w:pPr>
      <w:bookmarkStart w:id="1" w:name="_Toc527927646"/>
      <w:r w:rsidRPr="0092667A">
        <w:lastRenderedPageBreak/>
        <w:t>Questão 1</w:t>
      </w:r>
      <w:bookmarkEnd w:id="1"/>
    </w:p>
    <w:p w14:paraId="54306FE4" w14:textId="77777777" w:rsidR="003E6C98" w:rsidRPr="0092667A" w:rsidRDefault="003E6C98" w:rsidP="00420F85"/>
    <w:p w14:paraId="61416B85" w14:textId="77777777" w:rsidR="00430A47" w:rsidRPr="0092667A" w:rsidRDefault="00430A47" w:rsidP="00430A47">
      <w:pPr>
        <w:spacing w:after="160" w:line="259" w:lineRule="auto"/>
      </w:pPr>
      <w:r w:rsidRPr="0092667A">
        <w:t>Se o atacante conseguir que o resultado da passagem de duas mensagens distintas (x e x’) na função de hash seja igual, então este estaria na condição de conseguir forjar uma assinatura digital fazendo-se passar por outra pessoa.</w:t>
      </w:r>
    </w:p>
    <w:p w14:paraId="25C6CA86" w14:textId="77777777" w:rsidR="00430A47" w:rsidRPr="0092667A" w:rsidRDefault="00430A47" w:rsidP="00420F85"/>
    <w:p w14:paraId="56543E29" w14:textId="77777777" w:rsidR="003E6C98" w:rsidRPr="0092667A" w:rsidRDefault="003E6C98" w:rsidP="000C5BBD">
      <w:pPr>
        <w:pStyle w:val="Ttulo2"/>
      </w:pPr>
      <w:bookmarkStart w:id="2" w:name="_Toc527927647"/>
      <w:r w:rsidRPr="0092667A">
        <w:t>Questão 2</w:t>
      </w:r>
      <w:bookmarkEnd w:id="2"/>
    </w:p>
    <w:p w14:paraId="78E18FAC" w14:textId="77777777" w:rsidR="003E6C98" w:rsidRPr="0092667A" w:rsidRDefault="003E6C98" w:rsidP="00420F85"/>
    <w:p w14:paraId="00519F17" w14:textId="77777777" w:rsidR="00430A47" w:rsidRPr="0092667A" w:rsidRDefault="00430A47" w:rsidP="00430A47">
      <w:r w:rsidRPr="0092667A">
        <w:t xml:space="preserve">Se T é um esquema MAC logo: </w:t>
      </w:r>
    </w:p>
    <w:p w14:paraId="5650F485" w14:textId="77777777" w:rsidR="00430A47" w:rsidRPr="0092667A" w:rsidRDefault="00430A47" w:rsidP="00430A47">
      <w:pPr>
        <w:pStyle w:val="PargrafodaLista"/>
        <w:numPr>
          <w:ilvl w:val="0"/>
          <w:numId w:val="5"/>
        </w:numPr>
        <w:spacing w:after="160" w:line="259" w:lineRule="auto"/>
      </w:pPr>
      <w:r w:rsidRPr="0092667A">
        <w:rPr>
          <w:b/>
          <w:i/>
        </w:rPr>
        <w:t>m</w:t>
      </w:r>
      <w:r w:rsidRPr="0092667A">
        <w:t xml:space="preserve"> passará por um canal inseguro e será possível interceptar este valor.</w:t>
      </w:r>
    </w:p>
    <w:p w14:paraId="7AC170E0" w14:textId="77777777" w:rsidR="00430A47" w:rsidRPr="0092667A" w:rsidRDefault="00430A47" w:rsidP="00430A47">
      <w:r w:rsidRPr="0092667A">
        <w:t>Ao aplicar E já sabemos qual é:</w:t>
      </w:r>
    </w:p>
    <w:p w14:paraId="6A143271" w14:textId="77777777" w:rsidR="00430A47" w:rsidRPr="0092667A" w:rsidRDefault="00430A47" w:rsidP="00430A47">
      <w:pPr>
        <w:pStyle w:val="PargrafodaLista"/>
        <w:numPr>
          <w:ilvl w:val="0"/>
          <w:numId w:val="6"/>
        </w:numPr>
        <w:spacing w:after="160" w:line="259" w:lineRule="auto"/>
      </w:pPr>
      <w:r w:rsidRPr="0092667A">
        <w:t xml:space="preserve">a sua chave: </w:t>
      </w:r>
      <w:r w:rsidRPr="0092667A">
        <w:rPr>
          <w:b/>
          <w:i/>
        </w:rPr>
        <w:t>T(k1)(m)</w:t>
      </w:r>
    </w:p>
    <w:p w14:paraId="23DFF6A3" w14:textId="77777777" w:rsidR="00430A47" w:rsidRPr="0092667A" w:rsidRDefault="00430A47" w:rsidP="00430A47">
      <w:pPr>
        <w:pStyle w:val="PargrafodaLista"/>
        <w:numPr>
          <w:ilvl w:val="0"/>
          <w:numId w:val="6"/>
        </w:numPr>
        <w:spacing w:after="160" w:line="259" w:lineRule="auto"/>
      </w:pPr>
      <w:r w:rsidRPr="0092667A">
        <w:t xml:space="preserve">e a sua mensagem: </w:t>
      </w:r>
      <w:r w:rsidRPr="0092667A">
        <w:rPr>
          <w:b/>
          <w:i/>
        </w:rPr>
        <w:t>m</w:t>
      </w:r>
      <w:r w:rsidRPr="0092667A">
        <w:t xml:space="preserve"> (devido a esta passar em T no seu canal inseguro)</w:t>
      </w:r>
    </w:p>
    <w:p w14:paraId="6205A008" w14:textId="77777777" w:rsidR="00430A47" w:rsidRPr="0092667A" w:rsidRDefault="00430A47" w:rsidP="00430A47">
      <w:r w:rsidRPr="0092667A">
        <w:t xml:space="preserve">Com estes dois valores conhecendo algoritmo </w:t>
      </w:r>
      <w:r w:rsidRPr="0092667A">
        <w:rPr>
          <w:b/>
        </w:rPr>
        <w:t>E</w:t>
      </w:r>
      <w:r w:rsidRPr="0092667A">
        <w:t xml:space="preserve"> conseguimos decifrar o seu resultado.</w:t>
      </w:r>
    </w:p>
    <w:p w14:paraId="0CD9446D" w14:textId="77777777" w:rsidR="00430A47" w:rsidRPr="0092667A" w:rsidRDefault="00430A47" w:rsidP="00430A47">
      <w:r w:rsidRPr="0092667A">
        <w:t xml:space="preserve">Desta forma estando na posse de </w:t>
      </w:r>
      <w:r w:rsidRPr="0092667A">
        <w:rPr>
          <w:b/>
          <w:i/>
        </w:rPr>
        <w:t xml:space="preserve">T(k1)(m) </w:t>
      </w:r>
      <w:r w:rsidRPr="0092667A">
        <w:t xml:space="preserve">e </w:t>
      </w:r>
      <w:r w:rsidRPr="0092667A">
        <w:rPr>
          <w:b/>
          <w:i/>
        </w:rPr>
        <w:t>Es(T(k1)(m)1::L)(m)</w:t>
      </w:r>
      <w:r w:rsidRPr="0092667A">
        <w:t xml:space="preserve"> e fazendo a sua concatenação bit a bit obtém-se o criptograma CI(m). Por este meio prova-se que CI não é fiável para ser um criptograma de autenticidade visto que é possível ser quebrado.</w:t>
      </w:r>
    </w:p>
    <w:p w14:paraId="0622C432" w14:textId="77777777" w:rsidR="00430A47" w:rsidRPr="0092667A" w:rsidRDefault="00430A47" w:rsidP="00F028B6">
      <w:pPr>
        <w:jc w:val="center"/>
      </w:pPr>
    </w:p>
    <w:p w14:paraId="29005368" w14:textId="77777777" w:rsidR="003E6C98" w:rsidRPr="0092667A" w:rsidRDefault="003E6C98" w:rsidP="00EC7E7B">
      <w:pPr>
        <w:pStyle w:val="Ttulo2"/>
      </w:pPr>
      <w:bookmarkStart w:id="3" w:name="_Toc527927648"/>
      <w:r w:rsidRPr="0092667A">
        <w:lastRenderedPageBreak/>
        <w:t>Questão 3</w:t>
      </w:r>
      <w:bookmarkEnd w:id="3"/>
    </w:p>
    <w:p w14:paraId="0C8C883D" w14:textId="77777777" w:rsidR="003E6C98" w:rsidRPr="0092667A" w:rsidRDefault="003E6C98" w:rsidP="00EC7E7B">
      <w:pPr>
        <w:keepNext/>
        <w:keepLines/>
      </w:pPr>
    </w:p>
    <w:p w14:paraId="06533C45" w14:textId="137CBD7E" w:rsidR="00430A47" w:rsidRPr="0092667A" w:rsidRDefault="00430A47" w:rsidP="00EC7E7B">
      <w:pPr>
        <w:pStyle w:val="Ttulo3"/>
      </w:pPr>
      <w:bookmarkStart w:id="4" w:name="_Toc527927649"/>
      <w:r w:rsidRPr="0092667A">
        <w:t>3.1</w:t>
      </w:r>
      <w:bookmarkEnd w:id="4"/>
    </w:p>
    <w:p w14:paraId="337E5986" w14:textId="113D3FDA" w:rsidR="00E51686" w:rsidRPr="0092667A" w:rsidRDefault="00E51686" w:rsidP="00EC7E7B">
      <w:pPr>
        <w:keepNext/>
        <w:keepLines/>
      </w:pPr>
    </w:p>
    <w:p w14:paraId="0CF5181E" w14:textId="77777777" w:rsidR="00EC7E7B" w:rsidRPr="0092667A" w:rsidRDefault="00E51686" w:rsidP="00EC7E7B">
      <w:pPr>
        <w:keepNext/>
        <w:keepLines/>
        <w:jc w:val="center"/>
      </w:pPr>
      <w:r w:rsidRPr="0092667A">
        <w:object w:dxaOrig="4815" w:dyaOrig="5731" w14:anchorId="2A4100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3pt;height:286.15pt" o:ole="">
            <v:imagedata r:id="rId10" o:title=""/>
          </v:shape>
          <o:OLEObject Type="Embed" ProgID="Visio.Drawing.15" ShapeID="_x0000_i1025" DrawAspect="Content" ObjectID="_1601669557" r:id="rId11"/>
        </w:object>
      </w:r>
    </w:p>
    <w:p w14:paraId="75C73D52" w14:textId="7C046B0C" w:rsidR="00E51686" w:rsidRPr="0092667A" w:rsidRDefault="00EC7E7B" w:rsidP="00EC7E7B">
      <w:pPr>
        <w:pStyle w:val="Legenda"/>
        <w:keepLines/>
        <w:jc w:val="center"/>
      </w:pPr>
      <w:bookmarkStart w:id="5" w:name="_Ref526519188"/>
      <w:r w:rsidRPr="0092667A">
        <w:t xml:space="preserve">Figura </w:t>
      </w:r>
      <w:r w:rsidRPr="0092667A">
        <w:fldChar w:fldCharType="begin"/>
      </w:r>
      <w:r w:rsidRPr="0092667A">
        <w:instrText xml:space="preserve"> SEQ Figura \* ARABIC </w:instrText>
      </w:r>
      <w:r w:rsidRPr="0092667A">
        <w:fldChar w:fldCharType="separate"/>
      </w:r>
      <w:r w:rsidR="00F87AF1">
        <w:rPr>
          <w:noProof/>
        </w:rPr>
        <w:t>1</w:t>
      </w:r>
      <w:r w:rsidRPr="0092667A">
        <w:fldChar w:fldCharType="end"/>
      </w:r>
      <w:bookmarkEnd w:id="5"/>
      <w:r w:rsidR="00210E51" w:rsidRPr="0092667A">
        <w:t xml:space="preserve"> – algoritmo de decifra</w:t>
      </w:r>
      <w:bookmarkStart w:id="6" w:name="_GoBack"/>
      <w:bookmarkEnd w:id="6"/>
    </w:p>
    <w:p w14:paraId="423BC7B5" w14:textId="77777777" w:rsidR="00430A47" w:rsidRPr="0092667A" w:rsidRDefault="00430A47" w:rsidP="00430A47"/>
    <w:p w14:paraId="0A693DC7" w14:textId="77777777" w:rsidR="00430A47" w:rsidRPr="0092667A" w:rsidRDefault="00430A47" w:rsidP="00430A47"/>
    <w:p w14:paraId="0273B8AA" w14:textId="77777777" w:rsidR="00430A47" w:rsidRPr="0092667A" w:rsidRDefault="00430A47" w:rsidP="00430A47">
      <w:pPr>
        <w:pStyle w:val="Ttulo3"/>
      </w:pPr>
      <w:bookmarkStart w:id="7" w:name="_Toc527927650"/>
      <w:r w:rsidRPr="0092667A">
        <w:t>3.2</w:t>
      </w:r>
      <w:bookmarkEnd w:id="7"/>
    </w:p>
    <w:p w14:paraId="2C7FFC2B" w14:textId="71BB8FE0" w:rsidR="00430A47" w:rsidRPr="0092667A" w:rsidRDefault="00210E51" w:rsidP="00210E51">
      <w:pPr>
        <w:pStyle w:val="PargrafodaLista"/>
        <w:numPr>
          <w:ilvl w:val="0"/>
          <w:numId w:val="7"/>
        </w:numPr>
        <w:tabs>
          <w:tab w:val="left" w:pos="284"/>
        </w:tabs>
        <w:spacing w:after="160" w:line="259" w:lineRule="auto"/>
        <w:ind w:left="0" w:firstLine="0"/>
      </w:pPr>
      <w:r w:rsidRPr="0092667A">
        <w:t>No modo CBC a existência de blocos de texto em claro afeta a cifra dos blocos seguintes porque o resultado da cifra de um bloco é usado para realizar um XOR com o bloco seguinte e esse resultado é o input do algoritmo de cifra. O mesmo já não acontece no algoritmo acima apresentado, porque</w:t>
      </w:r>
      <w:r w:rsidR="00F35C10" w:rsidRPr="0092667A">
        <w:t xml:space="preserve"> mesmo que X0 tenha padrões de texto em claro o resultado da sua cifra não será utilizado para cifrar o bloco seguinte.</w:t>
      </w:r>
    </w:p>
    <w:p w14:paraId="44F9D01F" w14:textId="77777777" w:rsidR="00430A47" w:rsidRPr="0092667A" w:rsidRDefault="00430A47" w:rsidP="00210E51">
      <w:pPr>
        <w:pStyle w:val="PargrafodaLista"/>
        <w:tabs>
          <w:tab w:val="left" w:pos="284"/>
        </w:tabs>
        <w:spacing w:after="160" w:line="259" w:lineRule="auto"/>
        <w:ind w:left="0"/>
        <w:rPr>
          <w:b/>
        </w:rPr>
      </w:pPr>
    </w:p>
    <w:p w14:paraId="3EB1FF37" w14:textId="417359D2" w:rsidR="00430A47" w:rsidRPr="0092667A" w:rsidRDefault="00430A47" w:rsidP="00210E51">
      <w:pPr>
        <w:pStyle w:val="PargrafodaLista"/>
        <w:numPr>
          <w:ilvl w:val="0"/>
          <w:numId w:val="7"/>
        </w:numPr>
        <w:tabs>
          <w:tab w:val="left" w:pos="284"/>
        </w:tabs>
        <w:spacing w:after="160" w:line="259" w:lineRule="auto"/>
        <w:ind w:left="0" w:firstLine="0"/>
      </w:pPr>
      <w:r w:rsidRPr="0092667A">
        <w:t xml:space="preserve">Neste modo de operação é possível realizar paralelização de trabalho na operação de cifragem visto que para cifrar o bloco seguinte não é necessário utilizar </w:t>
      </w:r>
      <w:r w:rsidR="00F35C10" w:rsidRPr="0092667A">
        <w:t>o</w:t>
      </w:r>
      <w:r w:rsidRPr="0092667A">
        <w:t xml:space="preserve"> resultado </w:t>
      </w:r>
      <w:r w:rsidR="00F35C10" w:rsidRPr="0092667A">
        <w:t>da cifra do bloco anterior</w:t>
      </w:r>
      <w:r w:rsidRPr="0092667A">
        <w:t>. No extremo oposto a este caso está o modo de operação CBC que para cifra</w:t>
      </w:r>
      <w:r w:rsidR="00F35C10" w:rsidRPr="0092667A">
        <w:t>r</w:t>
      </w:r>
      <w:r w:rsidRPr="0092667A">
        <w:t xml:space="preserve"> um bloco </w:t>
      </w:r>
      <w:r w:rsidRPr="0092667A">
        <w:rPr>
          <w:i/>
        </w:rPr>
        <w:t>“i”</w:t>
      </w:r>
      <w:r w:rsidRPr="0092667A">
        <w:t xml:space="preserve"> necessita conhecer o resultado da cifra do bloco </w:t>
      </w:r>
      <w:r w:rsidRPr="0092667A">
        <w:rPr>
          <w:i/>
        </w:rPr>
        <w:t>“i-1”</w:t>
      </w:r>
      <w:r w:rsidRPr="0092667A">
        <w:t xml:space="preserve"> para realizar o </w:t>
      </w:r>
      <w:r w:rsidRPr="0092667A">
        <w:rPr>
          <w:i/>
        </w:rPr>
        <w:t>XOR</w:t>
      </w:r>
      <w:r w:rsidRPr="0092667A">
        <w:t xml:space="preserve"> com o resultado do bloco Ep(k). Caso i=0 então o valor com o qual será realizado o </w:t>
      </w:r>
      <w:r w:rsidRPr="0092667A">
        <w:rPr>
          <w:i/>
        </w:rPr>
        <w:t>XOR</w:t>
      </w:r>
      <w:r w:rsidRPr="0092667A">
        <w:t xml:space="preserve"> será o de um Vetor Inicial (IV).</w:t>
      </w:r>
    </w:p>
    <w:p w14:paraId="4D98C589" w14:textId="77777777" w:rsidR="00430A47" w:rsidRPr="0092667A" w:rsidRDefault="00430A47" w:rsidP="00420F85"/>
    <w:p w14:paraId="1AAF6C20" w14:textId="33B49D59" w:rsidR="003E6C98" w:rsidRPr="00436E1D" w:rsidRDefault="003E6C98" w:rsidP="000C5BBD">
      <w:pPr>
        <w:pStyle w:val="Ttulo2"/>
      </w:pPr>
      <w:bookmarkStart w:id="8" w:name="_Toc527927651"/>
      <w:r w:rsidRPr="00436E1D">
        <w:lastRenderedPageBreak/>
        <w:t>Questão 4</w:t>
      </w:r>
      <w:bookmarkEnd w:id="8"/>
    </w:p>
    <w:p w14:paraId="6BEBA1FF" w14:textId="77777777" w:rsidR="00D7762F" w:rsidRPr="00436E1D" w:rsidRDefault="00D7762F"/>
    <w:p w14:paraId="2B308551" w14:textId="77777777" w:rsidR="00D7762F" w:rsidRPr="00436E1D" w:rsidRDefault="00D7762F" w:rsidP="00D7762F">
      <w:pPr>
        <w:pStyle w:val="Ttulo3"/>
      </w:pPr>
      <w:bookmarkStart w:id="9" w:name="_Toc527927652"/>
      <w:r w:rsidRPr="00436E1D">
        <w:t>4.1</w:t>
      </w:r>
      <w:bookmarkEnd w:id="9"/>
    </w:p>
    <w:p w14:paraId="1C72F5DD" w14:textId="6B3F47C2" w:rsidR="00D7762F" w:rsidRPr="00436E1D" w:rsidRDefault="00D7762F"/>
    <w:p w14:paraId="421081E7" w14:textId="3C053DEC" w:rsidR="0038448C" w:rsidRDefault="0038448C">
      <w:r>
        <w:t xml:space="preserve">As chaves privadas não são utilizadas para validar certificados. Estas chaves apenas são utilizadas para calcular o campo assinatura do emissor de um certificado emitido. </w:t>
      </w:r>
    </w:p>
    <w:p w14:paraId="75B0C88C" w14:textId="6F84ABDB" w:rsidR="00D7762F" w:rsidRDefault="0038448C">
      <w:r>
        <w:t xml:space="preserve">As chaves publicas do emissor, ou a própria no caso de validação de um </w:t>
      </w:r>
      <w:proofErr w:type="gramStart"/>
      <w:r>
        <w:t>certificado raiz</w:t>
      </w:r>
      <w:proofErr w:type="gramEnd"/>
      <w:r>
        <w:t>, sim</w:t>
      </w:r>
      <w:r w:rsidR="00E649E9">
        <w:t>,</w:t>
      </w:r>
      <w:r>
        <w:t xml:space="preserve"> são utilizadas para validar um certificado. </w:t>
      </w:r>
    </w:p>
    <w:p w14:paraId="52B7B9FF" w14:textId="34FA1A37" w:rsidR="0038448C" w:rsidRPr="00AA16D7" w:rsidRDefault="0038448C">
      <w:r>
        <w:t>Desta forma nenhuma chave privada de um certificado intermédio é utilizada para validar o certificado C, mas sim a chave publica do seu emissor.</w:t>
      </w:r>
    </w:p>
    <w:p w14:paraId="4AC13470" w14:textId="77777777" w:rsidR="00D7762F" w:rsidRPr="00AA16D7" w:rsidRDefault="00D7762F"/>
    <w:p w14:paraId="5E126C61" w14:textId="77777777" w:rsidR="00D7762F" w:rsidRPr="00AA16D7" w:rsidRDefault="00D7762F" w:rsidP="00D7762F">
      <w:pPr>
        <w:pStyle w:val="Ttulo3"/>
      </w:pPr>
      <w:bookmarkStart w:id="10" w:name="_Toc527927653"/>
      <w:r w:rsidRPr="00AA16D7">
        <w:t>4.2</w:t>
      </w:r>
      <w:bookmarkEnd w:id="10"/>
    </w:p>
    <w:p w14:paraId="0E469B2F" w14:textId="77777777" w:rsidR="00D7762F" w:rsidRPr="00AA16D7" w:rsidRDefault="00D7762F"/>
    <w:p w14:paraId="577013AA" w14:textId="66AEAF2B" w:rsidR="00436E1D" w:rsidRPr="00820B5C" w:rsidRDefault="000A399D" w:rsidP="00436E1D">
      <w:r>
        <w:t>O c</w:t>
      </w:r>
      <w:r w:rsidR="00436E1D" w:rsidRPr="00820B5C">
        <w:t xml:space="preserve">ertificado C é uma end-entity, ou seja uma folha, </w:t>
      </w:r>
      <w:r>
        <w:t xml:space="preserve">e sendo </w:t>
      </w:r>
      <w:r w:rsidR="00436E1D" w:rsidRPr="00820B5C">
        <w:t xml:space="preserve"> </w:t>
      </w:r>
      <w:r>
        <w:t>um</w:t>
      </w:r>
      <w:r w:rsidR="00436E1D" w:rsidRPr="00820B5C">
        <w:t>a</w:t>
      </w:r>
      <w:r>
        <w:t xml:space="preserve"> folha a </w:t>
      </w:r>
      <w:r w:rsidR="00436E1D" w:rsidRPr="00820B5C">
        <w:t xml:space="preserve"> Alice pode emitir novos certificados usando o X.509 com a </w:t>
      </w:r>
      <w:r>
        <w:t xml:space="preserve">sua </w:t>
      </w:r>
      <w:r w:rsidR="00436E1D" w:rsidRPr="00820B5C">
        <w:t>chave privada kd, no entanto não será feita a validação da sequencia. O novo certificado quando tenta validar não será possível, porque detecta que o certificado C de Alice é uma end-entity.</w:t>
      </w:r>
    </w:p>
    <w:p w14:paraId="19EDBB13" w14:textId="03D49AE3" w:rsidR="005702D7" w:rsidRPr="00D7762F" w:rsidRDefault="005702D7">
      <w:pPr>
        <w:rPr>
          <w:rFonts w:asciiTheme="majorHAnsi" w:eastAsiaTheme="majorEastAsia" w:hAnsiTheme="majorHAnsi" w:cstheme="majorBidi"/>
          <w:color w:val="B01513" w:themeColor="accent1"/>
          <w:sz w:val="28"/>
          <w:szCs w:val="24"/>
        </w:rPr>
      </w:pPr>
      <w:r w:rsidRPr="00D7762F">
        <w:br w:type="page"/>
      </w:r>
    </w:p>
    <w:p w14:paraId="14479FEA" w14:textId="76149804" w:rsidR="003E6C98" w:rsidRPr="00D7762F" w:rsidRDefault="003E6C98" w:rsidP="000C5BBD">
      <w:pPr>
        <w:pStyle w:val="Ttulo2"/>
        <w:rPr>
          <w:lang w:val="en-US"/>
        </w:rPr>
      </w:pPr>
      <w:bookmarkStart w:id="11" w:name="_Toc527927654"/>
      <w:proofErr w:type="spellStart"/>
      <w:r w:rsidRPr="00D7762F">
        <w:rPr>
          <w:lang w:val="en-US"/>
        </w:rPr>
        <w:lastRenderedPageBreak/>
        <w:t>Questão</w:t>
      </w:r>
      <w:proofErr w:type="spellEnd"/>
      <w:r w:rsidRPr="00D7762F">
        <w:rPr>
          <w:lang w:val="en-US"/>
        </w:rPr>
        <w:t xml:space="preserve"> 5</w:t>
      </w:r>
      <w:r w:rsidR="00E06933" w:rsidRPr="00D7762F">
        <w:rPr>
          <w:lang w:val="en-US"/>
        </w:rPr>
        <w:t xml:space="preserve"> - MD5 Collision Attack Lab</w:t>
      </w:r>
      <w:bookmarkEnd w:id="11"/>
    </w:p>
    <w:p w14:paraId="1ACE810B" w14:textId="77777777" w:rsidR="000C5BBD" w:rsidRPr="00D7762F" w:rsidRDefault="000C5BBD" w:rsidP="00420F85">
      <w:pPr>
        <w:rPr>
          <w:lang w:val="en-US"/>
        </w:rPr>
      </w:pPr>
    </w:p>
    <w:p w14:paraId="51DFE6A3" w14:textId="00A59906" w:rsidR="000C5BBD" w:rsidRPr="00D7762F" w:rsidRDefault="000C5BBD" w:rsidP="00DE5282">
      <w:pPr>
        <w:pStyle w:val="Ttulo3"/>
        <w:rPr>
          <w:lang w:val="en-US"/>
        </w:rPr>
      </w:pPr>
      <w:bookmarkStart w:id="12" w:name="_Toc527927655"/>
      <w:r w:rsidRPr="00D7762F">
        <w:rPr>
          <w:lang w:val="en-US"/>
        </w:rPr>
        <w:t>2.1</w:t>
      </w:r>
      <w:bookmarkEnd w:id="12"/>
    </w:p>
    <w:p w14:paraId="159FCFA9" w14:textId="3B6FE0C8" w:rsidR="000C5BBD" w:rsidRPr="00D7762F" w:rsidRDefault="000C5BBD" w:rsidP="000C5BBD">
      <w:pPr>
        <w:pStyle w:val="Ttulo4"/>
        <w:rPr>
          <w:lang w:val="en-US"/>
        </w:rPr>
      </w:pPr>
      <w:proofErr w:type="spellStart"/>
      <w:r w:rsidRPr="00D7762F">
        <w:rPr>
          <w:lang w:val="en-US"/>
        </w:rPr>
        <w:t>Questão</w:t>
      </w:r>
      <w:proofErr w:type="spellEnd"/>
      <w:r w:rsidRPr="00D7762F">
        <w:rPr>
          <w:lang w:val="en-US"/>
        </w:rPr>
        <w:t xml:space="preserve"> 1</w:t>
      </w:r>
      <w:r w:rsidR="00A97110" w:rsidRPr="00D7762F">
        <w:rPr>
          <w:lang w:val="en-US"/>
        </w:rPr>
        <w:t xml:space="preserve"> - </w:t>
      </w:r>
      <w:r w:rsidR="00A97110" w:rsidRPr="00D7762F">
        <w:rPr>
          <w:rFonts w:ascii="NimbusRomNo9L-Regu" w:eastAsiaTheme="minorEastAsia" w:hAnsi="NimbusRomNo9L-Regu" w:cs="NimbusRomNo9L-Regu"/>
          <w:sz w:val="22"/>
          <w:lang w:val="en-US" w:eastAsia="ja-JP"/>
        </w:rPr>
        <w:t>If the length of your prefix file is not multiple of 64, what is going to happen?</w:t>
      </w:r>
    </w:p>
    <w:p w14:paraId="2EEE5512" w14:textId="5FA3B0D8" w:rsidR="000C5BBD" w:rsidRPr="00D7762F" w:rsidRDefault="000C5BBD" w:rsidP="000C5BBD">
      <w:pPr>
        <w:rPr>
          <w:lang w:val="en-US"/>
        </w:rPr>
      </w:pPr>
    </w:p>
    <w:p w14:paraId="241D512B" w14:textId="534B89E2" w:rsidR="00A54630" w:rsidRPr="0092667A" w:rsidRDefault="00A54630" w:rsidP="000C5BBD">
      <w:r w:rsidRPr="0092667A">
        <w:rPr>
          <w:u w:val="single"/>
        </w:rPr>
        <w:t>Dimensão prefixo</w:t>
      </w:r>
      <w:r w:rsidRPr="0092667A">
        <w:t>: 44 bytes (ficheiro em anexo “Q1prefix.txt”)</w:t>
      </w:r>
    </w:p>
    <w:p w14:paraId="5BB68F3B" w14:textId="06D2ADB1" w:rsidR="00A54630" w:rsidRPr="0092667A" w:rsidRDefault="00A54630" w:rsidP="000C5BBD">
      <w:r w:rsidRPr="0092667A">
        <w:rPr>
          <w:u w:val="single"/>
        </w:rPr>
        <w:t>Dimensão de ficheiros de saída</w:t>
      </w:r>
      <w:r w:rsidRPr="0092667A">
        <w:t xml:space="preserve">: 192 bytes (ficheiros em anexo “Q1out1.txt” e “Q1out2.txt”). </w:t>
      </w:r>
    </w:p>
    <w:p w14:paraId="5B5E0CEE" w14:textId="0675C571" w:rsidR="00A54630" w:rsidRPr="0092667A" w:rsidRDefault="00A54630" w:rsidP="000C5BBD">
      <w:r w:rsidRPr="0092667A">
        <w:rPr>
          <w:u w:val="single"/>
        </w:rPr>
        <w:t>Hash utilizado obtido através do comando “</w:t>
      </w:r>
      <w:r w:rsidRPr="0092667A">
        <w:rPr>
          <w:i/>
          <w:u w:val="single"/>
        </w:rPr>
        <w:t xml:space="preserve">md5sum </w:t>
      </w:r>
      <w:r w:rsidR="00F30DBE" w:rsidRPr="0092667A">
        <w:rPr>
          <w:i/>
          <w:u w:val="single"/>
        </w:rPr>
        <w:t>Q1</w:t>
      </w:r>
      <w:r w:rsidRPr="0092667A">
        <w:rPr>
          <w:i/>
          <w:u w:val="single"/>
        </w:rPr>
        <w:t>out1.txt”</w:t>
      </w:r>
      <w:r w:rsidRPr="0092667A">
        <w:t>: 61459646d70cdcb913c9eb4b5a380215</w:t>
      </w:r>
    </w:p>
    <w:p w14:paraId="3BEC45DC" w14:textId="546CDFF1" w:rsidR="00A54630" w:rsidRPr="0092667A" w:rsidRDefault="00A54630" w:rsidP="000C5BBD"/>
    <w:p w14:paraId="6FD80F84" w14:textId="65F6D13A" w:rsidR="00A54630" w:rsidRPr="0092667A" w:rsidRDefault="00A54630" w:rsidP="000C5BBD">
      <w:r w:rsidRPr="0092667A">
        <w:t xml:space="preserve">Utilizando um ficheiro não múltiplo de 64 podemos observar, na </w:t>
      </w:r>
      <w:r w:rsidRPr="0092667A">
        <w:fldChar w:fldCharType="begin"/>
      </w:r>
      <w:r w:rsidRPr="0092667A">
        <w:instrText xml:space="preserve"> REF _Ref526519203 \h </w:instrText>
      </w:r>
      <w:r w:rsidRPr="0092667A">
        <w:fldChar w:fldCharType="separate"/>
      </w:r>
      <w:r w:rsidR="00F87AF1" w:rsidRPr="0092667A">
        <w:t xml:space="preserve">Figura </w:t>
      </w:r>
      <w:r w:rsidR="00F87AF1">
        <w:rPr>
          <w:noProof/>
        </w:rPr>
        <w:t>2</w:t>
      </w:r>
      <w:r w:rsidRPr="0092667A">
        <w:fldChar w:fldCharType="end"/>
      </w:r>
      <w:r w:rsidRPr="0092667A">
        <w:t xml:space="preserve"> e </w:t>
      </w:r>
      <w:r w:rsidRPr="0092667A">
        <w:fldChar w:fldCharType="begin"/>
      </w:r>
      <w:r w:rsidRPr="0092667A">
        <w:instrText xml:space="preserve"> REF _Ref526519209 \h </w:instrText>
      </w:r>
      <w:r w:rsidRPr="0092667A">
        <w:fldChar w:fldCharType="separate"/>
      </w:r>
      <w:r w:rsidR="00F87AF1" w:rsidRPr="00F87AF1">
        <w:t xml:space="preserve">Figura </w:t>
      </w:r>
      <w:r w:rsidR="00F87AF1" w:rsidRPr="00F87AF1">
        <w:rPr>
          <w:noProof/>
        </w:rPr>
        <w:t>3</w:t>
      </w:r>
      <w:r w:rsidRPr="0092667A">
        <w:fldChar w:fldCharType="end"/>
      </w:r>
      <w:r w:rsidRPr="0092667A">
        <w:t xml:space="preserve">, que o algoritmo </w:t>
      </w:r>
      <w:r w:rsidR="00F30DBE" w:rsidRPr="0092667A">
        <w:t xml:space="preserve">através do mecanismo de </w:t>
      </w:r>
      <w:r w:rsidR="00F30DBE" w:rsidRPr="0092667A">
        <w:rPr>
          <w:i/>
          <w:u w:val="single"/>
        </w:rPr>
        <w:t>padding</w:t>
      </w:r>
      <w:r w:rsidR="00F30DBE" w:rsidRPr="0092667A">
        <w:t xml:space="preserve"> </w:t>
      </w:r>
      <w:r w:rsidRPr="0092667A">
        <w:t xml:space="preserve">adiciona zeros </w:t>
      </w:r>
      <w:r w:rsidR="00F30DBE" w:rsidRPr="0092667A">
        <w:t>ao bloco a cifrar.</w:t>
      </w:r>
    </w:p>
    <w:p w14:paraId="6CBACFF8" w14:textId="606BFC89" w:rsidR="00627800" w:rsidRPr="0092667A" w:rsidRDefault="00627800" w:rsidP="000C5BBD">
      <w:r w:rsidRPr="0092667A">
        <w:t xml:space="preserve">Na </w:t>
      </w:r>
      <w:r w:rsidRPr="0092667A">
        <w:fldChar w:fldCharType="begin"/>
      </w:r>
      <w:r w:rsidRPr="0092667A">
        <w:instrText xml:space="preserve"> REF _Ref526519203 \h </w:instrText>
      </w:r>
      <w:r w:rsidRPr="0092667A">
        <w:fldChar w:fldCharType="separate"/>
      </w:r>
      <w:r w:rsidR="00F87AF1" w:rsidRPr="0092667A">
        <w:t xml:space="preserve">Figura </w:t>
      </w:r>
      <w:r w:rsidR="00F87AF1">
        <w:rPr>
          <w:noProof/>
        </w:rPr>
        <w:t>2</w:t>
      </w:r>
      <w:r w:rsidRPr="0092667A">
        <w:fldChar w:fldCharType="end"/>
      </w:r>
      <w:r w:rsidRPr="0092667A">
        <w:t xml:space="preserve"> e </w:t>
      </w:r>
      <w:r w:rsidRPr="0092667A">
        <w:fldChar w:fldCharType="begin"/>
      </w:r>
      <w:r w:rsidRPr="0092667A">
        <w:instrText xml:space="preserve"> REF _Ref526519209 \h </w:instrText>
      </w:r>
      <w:r w:rsidRPr="0092667A">
        <w:fldChar w:fldCharType="separate"/>
      </w:r>
      <w:r w:rsidR="00F87AF1" w:rsidRPr="00F87AF1">
        <w:t xml:space="preserve">Figura </w:t>
      </w:r>
      <w:r w:rsidR="00F87AF1" w:rsidRPr="00F87AF1">
        <w:rPr>
          <w:noProof/>
        </w:rPr>
        <w:t>3</w:t>
      </w:r>
      <w:r w:rsidRPr="0092667A">
        <w:fldChar w:fldCharType="end"/>
      </w:r>
      <w:r w:rsidRPr="0092667A">
        <w:t xml:space="preserve"> podemos ver o resultado da comparação dos dois ficheiros resultantes da </w:t>
      </w:r>
      <w:r w:rsidR="00857369" w:rsidRPr="0092667A">
        <w:t>experiência</w:t>
      </w:r>
      <w:r w:rsidRPr="0092667A">
        <w:t>. Como referido acima é possível visualizar os zeros bem como quais os bytes que são diferentes.</w:t>
      </w:r>
    </w:p>
    <w:p w14:paraId="09976552" w14:textId="71F6CF17" w:rsidR="00880AB5" w:rsidRPr="0092667A" w:rsidRDefault="00880AB5" w:rsidP="000C5BBD">
      <w:r w:rsidRPr="0092667A">
        <w:t xml:space="preserve">De salientar que os ficheiros de saída dão sempre maiores que o ficheiro de saída. </w:t>
      </w:r>
    </w:p>
    <w:p w14:paraId="084262BE" w14:textId="77777777" w:rsidR="000143A8" w:rsidRPr="0092667A" w:rsidRDefault="000143A8" w:rsidP="000C5BBD"/>
    <w:p w14:paraId="75D2C645" w14:textId="1D0CCD11" w:rsidR="000143A8" w:rsidRPr="0092667A" w:rsidRDefault="00627800" w:rsidP="000143A8">
      <w:pPr>
        <w:keepNext/>
        <w:jc w:val="center"/>
      </w:pPr>
      <w:r w:rsidRPr="0092667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7A3031" wp14:editId="7DCCB435">
                <wp:simplePos x="0" y="0"/>
                <wp:positionH relativeFrom="column">
                  <wp:posOffset>1169581</wp:posOffset>
                </wp:positionH>
                <wp:positionV relativeFrom="paragraph">
                  <wp:posOffset>314768</wp:posOffset>
                </wp:positionV>
                <wp:extent cx="3599815" cy="297712"/>
                <wp:effectExtent l="0" t="0" r="19685" b="2667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815" cy="297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64CD3D" id="Retângulo 8" o:spid="_x0000_s1026" style="position:absolute;margin-left:92.1pt;margin-top:24.8pt;width:283.45pt;height:2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" filled="f" strokecolor="red" strokeweight="1.5pt">
                <v:stroke endcap="round"/>
              </v:rect>
            </w:pict>
          </mc:Fallback>
        </mc:AlternateContent>
      </w:r>
      <w:r w:rsidR="000143A8" w:rsidRPr="0092667A">
        <w:rPr>
          <w:noProof/>
        </w:rPr>
        <w:drawing>
          <wp:inline distT="0" distB="0" distL="0" distR="0" wp14:anchorId="6D7F6A85" wp14:editId="0E5FA511">
            <wp:extent cx="3600000" cy="1826766"/>
            <wp:effectExtent l="0" t="0" r="63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" t="1774" r="64695" b="4532"/>
                    <a:stretch/>
                  </pic:blipFill>
                  <pic:spPr bwMode="auto">
                    <a:xfrm>
                      <a:off x="0" y="0"/>
                      <a:ext cx="3600000" cy="182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D0B5C" w14:textId="69E12E05" w:rsidR="000143A8" w:rsidRPr="0092667A" w:rsidRDefault="000143A8" w:rsidP="00E06933">
      <w:pPr>
        <w:pStyle w:val="Legenda"/>
        <w:jc w:val="center"/>
      </w:pPr>
      <w:bookmarkStart w:id="13" w:name="_Ref526519203"/>
      <w:r w:rsidRPr="0092667A">
        <w:t xml:space="preserve">Figura </w:t>
      </w:r>
      <w:r w:rsidRPr="0092667A">
        <w:fldChar w:fldCharType="begin"/>
      </w:r>
      <w:r w:rsidRPr="0092667A">
        <w:instrText xml:space="preserve"> SEQ Figura \* ARABIC </w:instrText>
      </w:r>
      <w:r w:rsidRPr="0092667A">
        <w:fldChar w:fldCharType="separate"/>
      </w:r>
      <w:r w:rsidR="00F87AF1">
        <w:rPr>
          <w:noProof/>
        </w:rPr>
        <w:t>2</w:t>
      </w:r>
      <w:r w:rsidRPr="0092667A">
        <w:fldChar w:fldCharType="end"/>
      </w:r>
      <w:bookmarkEnd w:id="13"/>
      <w:r w:rsidR="00627800" w:rsidRPr="0092667A">
        <w:t xml:space="preserve"> – ex 1 output 1</w:t>
      </w:r>
    </w:p>
    <w:p w14:paraId="09A9C0FC" w14:textId="45E16A02" w:rsidR="000143A8" w:rsidRPr="0092667A" w:rsidRDefault="000143A8" w:rsidP="000C5BBD"/>
    <w:p w14:paraId="505D40FD" w14:textId="0F23BA27" w:rsidR="000143A8" w:rsidRPr="0092667A" w:rsidRDefault="00627800" w:rsidP="000143A8">
      <w:pPr>
        <w:keepNext/>
        <w:jc w:val="center"/>
      </w:pPr>
      <w:r w:rsidRPr="0092667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23B939" wp14:editId="1E52B1B3">
                <wp:simplePos x="0" y="0"/>
                <wp:positionH relativeFrom="column">
                  <wp:posOffset>1172579</wp:posOffset>
                </wp:positionH>
                <wp:positionV relativeFrom="paragraph">
                  <wp:posOffset>330392</wp:posOffset>
                </wp:positionV>
                <wp:extent cx="3599815" cy="297712"/>
                <wp:effectExtent l="0" t="0" r="19685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815" cy="297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5F8F0" id="Retângulo 9" o:spid="_x0000_s1026" style="position:absolute;margin-left:92.35pt;margin-top:26pt;width:283.45pt;height:2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" filled="f" strokecolor="red" strokeweight="1.5pt">
                <v:stroke endcap="round"/>
              </v:rect>
            </w:pict>
          </mc:Fallback>
        </mc:AlternateContent>
      </w:r>
      <w:r w:rsidR="000143A8" w:rsidRPr="0092667A">
        <w:rPr>
          <w:noProof/>
        </w:rPr>
        <w:drawing>
          <wp:inline distT="0" distB="0" distL="0" distR="0" wp14:anchorId="7A6C87FD" wp14:editId="30A9E527">
            <wp:extent cx="3600000" cy="1853778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17" t="1984" r="1018" b="5079"/>
                    <a:stretch/>
                  </pic:blipFill>
                  <pic:spPr bwMode="auto">
                    <a:xfrm>
                      <a:off x="0" y="0"/>
                      <a:ext cx="3600000" cy="185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301A7" w14:textId="7001F64E" w:rsidR="000143A8" w:rsidRPr="00D7762F" w:rsidRDefault="000143A8" w:rsidP="000143A8">
      <w:pPr>
        <w:pStyle w:val="Legenda"/>
        <w:jc w:val="center"/>
        <w:rPr>
          <w:lang w:val="en-US"/>
        </w:rPr>
      </w:pPr>
      <w:bookmarkStart w:id="14" w:name="_Ref526519209"/>
      <w:proofErr w:type="spellStart"/>
      <w:r w:rsidRPr="00D7762F">
        <w:rPr>
          <w:lang w:val="en-US"/>
        </w:rPr>
        <w:t>Figura</w:t>
      </w:r>
      <w:proofErr w:type="spellEnd"/>
      <w:r w:rsidRPr="00D7762F">
        <w:rPr>
          <w:lang w:val="en-US"/>
        </w:rPr>
        <w:t xml:space="preserve"> </w:t>
      </w:r>
      <w:r w:rsidRPr="0092667A">
        <w:fldChar w:fldCharType="begin"/>
      </w:r>
      <w:r w:rsidRPr="00D7762F">
        <w:rPr>
          <w:lang w:val="en-US"/>
        </w:rPr>
        <w:instrText xml:space="preserve"> SEQ Figura \* ARABIC </w:instrText>
      </w:r>
      <w:r w:rsidRPr="0092667A">
        <w:fldChar w:fldCharType="separate"/>
      </w:r>
      <w:r w:rsidR="00F87AF1">
        <w:rPr>
          <w:noProof/>
          <w:lang w:val="en-US"/>
        </w:rPr>
        <w:t>3</w:t>
      </w:r>
      <w:r w:rsidRPr="0092667A">
        <w:fldChar w:fldCharType="end"/>
      </w:r>
      <w:bookmarkEnd w:id="14"/>
      <w:r w:rsidR="00627800" w:rsidRPr="00D7762F">
        <w:rPr>
          <w:lang w:val="en-US"/>
        </w:rPr>
        <w:t xml:space="preserve"> – ex 1 output 2</w:t>
      </w:r>
    </w:p>
    <w:p w14:paraId="56D24A9B" w14:textId="77777777" w:rsidR="00A97110" w:rsidRPr="00D7762F" w:rsidRDefault="000C5BBD" w:rsidP="00627800">
      <w:pPr>
        <w:pStyle w:val="Ttulo4"/>
        <w:rPr>
          <w:lang w:val="en-US" w:eastAsia="ja-JP"/>
        </w:rPr>
      </w:pPr>
      <w:proofErr w:type="spellStart"/>
      <w:r w:rsidRPr="00D7762F">
        <w:rPr>
          <w:lang w:val="en-US"/>
        </w:rPr>
        <w:lastRenderedPageBreak/>
        <w:t>Questão</w:t>
      </w:r>
      <w:proofErr w:type="spellEnd"/>
      <w:r w:rsidRPr="00D7762F">
        <w:rPr>
          <w:lang w:val="en-US"/>
        </w:rPr>
        <w:t xml:space="preserve"> 2</w:t>
      </w:r>
      <w:r w:rsidR="00A97110" w:rsidRPr="00D7762F">
        <w:rPr>
          <w:lang w:val="en-US"/>
        </w:rPr>
        <w:t xml:space="preserve"> - </w:t>
      </w:r>
      <w:r w:rsidR="00A97110" w:rsidRPr="00D7762F">
        <w:rPr>
          <w:lang w:val="en-US" w:eastAsia="ja-JP"/>
        </w:rPr>
        <w:t>Create a prefix file with exactly 64 bytes, and run the collision tool again, and see what</w:t>
      </w:r>
    </w:p>
    <w:p w14:paraId="5D40FDD5" w14:textId="5C84F433" w:rsidR="000C5BBD" w:rsidRPr="0092667A" w:rsidRDefault="00A97110" w:rsidP="00627800">
      <w:pPr>
        <w:pStyle w:val="Ttulo4"/>
      </w:pPr>
      <w:r w:rsidRPr="0092667A">
        <w:rPr>
          <w:lang w:eastAsia="ja-JP"/>
        </w:rPr>
        <w:t>happens.</w:t>
      </w:r>
    </w:p>
    <w:p w14:paraId="2156CC1E" w14:textId="6C012287" w:rsidR="000C5BBD" w:rsidRPr="0092667A" w:rsidRDefault="000C5BBD" w:rsidP="000C5BBD"/>
    <w:p w14:paraId="1D47C1E7" w14:textId="19AB6DD4" w:rsidR="00F30DBE" w:rsidRPr="0092667A" w:rsidRDefault="00F30DBE" w:rsidP="00F30DBE">
      <w:r w:rsidRPr="0092667A">
        <w:rPr>
          <w:u w:val="single"/>
        </w:rPr>
        <w:t>Dimensão prefixo</w:t>
      </w:r>
      <w:r w:rsidRPr="0092667A">
        <w:t>: 64 bytes (ficheiro em anexo “Q2prefix64.txt”)</w:t>
      </w:r>
    </w:p>
    <w:p w14:paraId="64E68851" w14:textId="40B0A85F" w:rsidR="00F30DBE" w:rsidRPr="0092667A" w:rsidRDefault="00F30DBE" w:rsidP="00F30DBE">
      <w:r w:rsidRPr="0092667A">
        <w:rPr>
          <w:u w:val="single"/>
        </w:rPr>
        <w:t>Dimensão de ficheiros de saída</w:t>
      </w:r>
      <w:r w:rsidRPr="0092667A">
        <w:t xml:space="preserve">: 192 bytes (ficheiros em anexo “Q2out1.txt” e “Q2out2.txt”). </w:t>
      </w:r>
    </w:p>
    <w:p w14:paraId="7B087D9D" w14:textId="320BA6AD" w:rsidR="00F30DBE" w:rsidRPr="0092667A" w:rsidRDefault="00F30DBE" w:rsidP="00F30DBE">
      <w:r w:rsidRPr="0092667A">
        <w:rPr>
          <w:u w:val="single"/>
        </w:rPr>
        <w:t>Hash utilizado obtido através do comando “</w:t>
      </w:r>
      <w:r w:rsidRPr="0092667A">
        <w:rPr>
          <w:i/>
          <w:u w:val="single"/>
        </w:rPr>
        <w:t>md5sum out1.txt”</w:t>
      </w:r>
      <w:r w:rsidRPr="0092667A">
        <w:t>: 8e587cc6f8b6a188ed9535f11bbe829d</w:t>
      </w:r>
    </w:p>
    <w:p w14:paraId="4E6F421A" w14:textId="77777777" w:rsidR="00F30DBE" w:rsidRPr="0092667A" w:rsidRDefault="00F30DBE" w:rsidP="000C5BBD"/>
    <w:p w14:paraId="19E1586B" w14:textId="2A23FCD2" w:rsidR="00B6294B" w:rsidRPr="0092667A" w:rsidRDefault="00E06933" w:rsidP="000C5BBD">
      <w:r w:rsidRPr="0092667A">
        <w:t xml:space="preserve">Utilizando desta vez um ficheiro </w:t>
      </w:r>
      <w:r w:rsidR="00FB057A" w:rsidRPr="0092667A">
        <w:t>diferente,</w:t>
      </w:r>
      <w:r w:rsidRPr="0092667A">
        <w:t xml:space="preserve"> mas com exactamente 64 bytes ao analisar a </w:t>
      </w:r>
    </w:p>
    <w:p w14:paraId="34A68BC0" w14:textId="16044F62" w:rsidR="000254C5" w:rsidRPr="0092667A" w:rsidRDefault="00E06933" w:rsidP="00F30DBE">
      <w:r w:rsidRPr="0092667A">
        <w:fldChar w:fldCharType="begin"/>
      </w:r>
      <w:r w:rsidRPr="0092667A">
        <w:instrText xml:space="preserve"> REF _Ref526519540 \h </w:instrText>
      </w:r>
      <w:r w:rsidRPr="0092667A">
        <w:fldChar w:fldCharType="separate"/>
      </w:r>
      <w:r w:rsidR="00F87AF1" w:rsidRPr="0092667A">
        <w:t xml:space="preserve">Figura </w:t>
      </w:r>
      <w:r w:rsidR="00F87AF1">
        <w:rPr>
          <w:noProof/>
        </w:rPr>
        <w:t>4</w:t>
      </w:r>
      <w:r w:rsidRPr="0092667A">
        <w:fldChar w:fldCharType="end"/>
      </w:r>
      <w:r w:rsidRPr="0092667A">
        <w:t xml:space="preserve"> e </w:t>
      </w:r>
      <w:r w:rsidRPr="0092667A">
        <w:fldChar w:fldCharType="begin"/>
      </w:r>
      <w:r w:rsidRPr="0092667A">
        <w:instrText xml:space="preserve"> REF _Ref526519547 \h </w:instrText>
      </w:r>
      <w:r w:rsidRPr="0092667A">
        <w:fldChar w:fldCharType="separate"/>
      </w:r>
      <w:r w:rsidR="00F87AF1" w:rsidRPr="00F87AF1">
        <w:t xml:space="preserve">Figura </w:t>
      </w:r>
      <w:r w:rsidR="00F87AF1" w:rsidRPr="00F87AF1">
        <w:rPr>
          <w:noProof/>
        </w:rPr>
        <w:t>5</w:t>
      </w:r>
      <w:r w:rsidRPr="0092667A">
        <w:fldChar w:fldCharType="end"/>
      </w:r>
      <w:r w:rsidRPr="0092667A">
        <w:t xml:space="preserve"> verificamos logo à partida que não existem manchas com bytes a zero</w:t>
      </w:r>
      <w:r w:rsidR="00F30DBE" w:rsidRPr="0092667A">
        <w:t xml:space="preserve">, o que significa que não houve necessidade de adicionar </w:t>
      </w:r>
      <w:proofErr w:type="spellStart"/>
      <w:r w:rsidR="00F30DBE" w:rsidRPr="0092667A">
        <w:rPr>
          <w:i/>
        </w:rPr>
        <w:t>padding</w:t>
      </w:r>
      <w:proofErr w:type="spellEnd"/>
      <w:r w:rsidR="00F30DBE" w:rsidRPr="0092667A">
        <w:t xml:space="preserve"> ao </w:t>
      </w:r>
      <w:r w:rsidR="00FB057A" w:rsidRPr="0092667A">
        <w:t>output dos ficheiros.</w:t>
      </w:r>
    </w:p>
    <w:p w14:paraId="54DD3A6C" w14:textId="77777777" w:rsidR="00E06933" w:rsidRPr="0092667A" w:rsidRDefault="00E06933" w:rsidP="000C5BBD"/>
    <w:p w14:paraId="7509B937" w14:textId="77777777" w:rsidR="000143A8" w:rsidRPr="0092667A" w:rsidRDefault="000143A8" w:rsidP="000143A8">
      <w:pPr>
        <w:keepNext/>
        <w:jc w:val="center"/>
      </w:pPr>
      <w:r w:rsidRPr="0092667A">
        <w:rPr>
          <w:noProof/>
        </w:rPr>
        <w:drawing>
          <wp:inline distT="0" distB="0" distL="0" distR="0" wp14:anchorId="00C8E6E8" wp14:editId="364F0EAD">
            <wp:extent cx="3600000" cy="1822307"/>
            <wp:effectExtent l="0" t="0" r="635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9" t="26075" r="65024" b="5813"/>
                    <a:stretch/>
                  </pic:blipFill>
                  <pic:spPr bwMode="auto">
                    <a:xfrm>
                      <a:off x="0" y="0"/>
                      <a:ext cx="3600000" cy="182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3639A" w14:textId="1C37DF14" w:rsidR="000143A8" w:rsidRPr="0092667A" w:rsidRDefault="000143A8" w:rsidP="000143A8">
      <w:pPr>
        <w:pStyle w:val="Legenda"/>
        <w:jc w:val="center"/>
      </w:pPr>
      <w:bookmarkStart w:id="15" w:name="_Ref526519540"/>
      <w:r w:rsidRPr="0092667A">
        <w:t xml:space="preserve">Figura </w:t>
      </w:r>
      <w:r w:rsidRPr="0092667A">
        <w:fldChar w:fldCharType="begin"/>
      </w:r>
      <w:r w:rsidRPr="0092667A">
        <w:instrText xml:space="preserve"> SEQ Figura \* ARABIC </w:instrText>
      </w:r>
      <w:r w:rsidRPr="0092667A">
        <w:fldChar w:fldCharType="separate"/>
      </w:r>
      <w:r w:rsidR="00F87AF1">
        <w:rPr>
          <w:noProof/>
        </w:rPr>
        <w:t>4</w:t>
      </w:r>
      <w:r w:rsidRPr="0092667A">
        <w:fldChar w:fldCharType="end"/>
      </w:r>
      <w:bookmarkEnd w:id="15"/>
      <w:r w:rsidR="00627800" w:rsidRPr="0092667A">
        <w:t xml:space="preserve"> – ex 2 output 1</w:t>
      </w:r>
    </w:p>
    <w:p w14:paraId="2FE0BEB9" w14:textId="77777777" w:rsidR="000143A8" w:rsidRPr="0092667A" w:rsidRDefault="000143A8" w:rsidP="000C5BBD"/>
    <w:p w14:paraId="5C018663" w14:textId="77777777" w:rsidR="000143A8" w:rsidRPr="0092667A" w:rsidRDefault="000143A8" w:rsidP="000C5BBD"/>
    <w:p w14:paraId="418D733C" w14:textId="77777777" w:rsidR="000143A8" w:rsidRPr="0092667A" w:rsidRDefault="000143A8" w:rsidP="000143A8">
      <w:pPr>
        <w:keepNext/>
        <w:jc w:val="center"/>
      </w:pPr>
      <w:r w:rsidRPr="0092667A">
        <w:rPr>
          <w:noProof/>
        </w:rPr>
        <w:drawing>
          <wp:inline distT="0" distB="0" distL="0" distR="0" wp14:anchorId="11F2C5C3" wp14:editId="299990A6">
            <wp:extent cx="3600000" cy="1818793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39" t="25973" r="1616" b="6288"/>
                    <a:stretch/>
                  </pic:blipFill>
                  <pic:spPr bwMode="auto">
                    <a:xfrm>
                      <a:off x="0" y="0"/>
                      <a:ext cx="3600000" cy="181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A9485" w14:textId="14A0E353" w:rsidR="000143A8" w:rsidRPr="00D7762F" w:rsidRDefault="000143A8" w:rsidP="000143A8">
      <w:pPr>
        <w:pStyle w:val="Legenda"/>
        <w:jc w:val="center"/>
        <w:rPr>
          <w:lang w:val="en-US"/>
        </w:rPr>
      </w:pPr>
      <w:bookmarkStart w:id="16" w:name="_Ref526519547"/>
      <w:proofErr w:type="spellStart"/>
      <w:r w:rsidRPr="00D7762F">
        <w:rPr>
          <w:lang w:val="en-US"/>
        </w:rPr>
        <w:t>Figura</w:t>
      </w:r>
      <w:proofErr w:type="spellEnd"/>
      <w:r w:rsidRPr="00D7762F">
        <w:rPr>
          <w:lang w:val="en-US"/>
        </w:rPr>
        <w:t xml:space="preserve"> </w:t>
      </w:r>
      <w:r w:rsidRPr="0092667A">
        <w:fldChar w:fldCharType="begin"/>
      </w:r>
      <w:r w:rsidRPr="00D7762F">
        <w:rPr>
          <w:lang w:val="en-US"/>
        </w:rPr>
        <w:instrText xml:space="preserve"> SEQ Figura \* ARABIC </w:instrText>
      </w:r>
      <w:r w:rsidRPr="0092667A">
        <w:fldChar w:fldCharType="separate"/>
      </w:r>
      <w:r w:rsidR="00F87AF1">
        <w:rPr>
          <w:noProof/>
          <w:lang w:val="en-US"/>
        </w:rPr>
        <w:t>5</w:t>
      </w:r>
      <w:r w:rsidRPr="0092667A">
        <w:fldChar w:fldCharType="end"/>
      </w:r>
      <w:bookmarkEnd w:id="16"/>
      <w:r w:rsidR="00627800" w:rsidRPr="00D7762F">
        <w:rPr>
          <w:lang w:val="en-US"/>
        </w:rPr>
        <w:t xml:space="preserve"> – ex 2 output 1</w:t>
      </w:r>
    </w:p>
    <w:p w14:paraId="61709658" w14:textId="77777777" w:rsidR="00B6294B" w:rsidRPr="00D7762F" w:rsidRDefault="00B6294B" w:rsidP="000C5BBD">
      <w:pPr>
        <w:rPr>
          <w:lang w:val="en-US"/>
        </w:rPr>
      </w:pPr>
    </w:p>
    <w:p w14:paraId="5F0050AF" w14:textId="5666A58B" w:rsidR="00627800" w:rsidRPr="00D7762F" w:rsidRDefault="000C5BBD" w:rsidP="00627800">
      <w:pPr>
        <w:pStyle w:val="Ttulo4"/>
        <w:rPr>
          <w:lang w:val="en-US" w:eastAsia="ja-JP"/>
        </w:rPr>
      </w:pPr>
      <w:proofErr w:type="spellStart"/>
      <w:r w:rsidRPr="00D7762F">
        <w:rPr>
          <w:lang w:val="en-US"/>
        </w:rPr>
        <w:lastRenderedPageBreak/>
        <w:t>Questão</w:t>
      </w:r>
      <w:proofErr w:type="spellEnd"/>
      <w:r w:rsidRPr="00D7762F">
        <w:rPr>
          <w:lang w:val="en-US"/>
        </w:rPr>
        <w:t xml:space="preserve"> 3</w:t>
      </w:r>
      <w:r w:rsidR="00627800" w:rsidRPr="00D7762F">
        <w:rPr>
          <w:lang w:val="en-US"/>
        </w:rPr>
        <w:t xml:space="preserve"> - </w:t>
      </w:r>
      <w:r w:rsidR="00627800" w:rsidRPr="00D7762F">
        <w:rPr>
          <w:lang w:val="en-US" w:eastAsia="ja-JP"/>
        </w:rPr>
        <w:t xml:space="preserve">Are the data (128 bytes) generated by </w:t>
      </w:r>
      <w:r w:rsidR="00627800" w:rsidRPr="00D7762F">
        <w:rPr>
          <w:rFonts w:ascii="NimbusMonL-Regu" w:hAnsi="NimbusMonL-Regu" w:cs="NimbusMonL-Regu"/>
          <w:lang w:val="en-US" w:eastAsia="ja-JP"/>
        </w:rPr>
        <w:t xml:space="preserve">md5collgen </w:t>
      </w:r>
      <w:r w:rsidR="00627800" w:rsidRPr="00D7762F">
        <w:rPr>
          <w:lang w:val="en-US" w:eastAsia="ja-JP"/>
        </w:rPr>
        <w:t>completely different for the two</w:t>
      </w:r>
    </w:p>
    <w:p w14:paraId="5DEC6169" w14:textId="2A243001" w:rsidR="000C5BBD" w:rsidRPr="00D7762F" w:rsidRDefault="00627800" w:rsidP="00627800">
      <w:pPr>
        <w:pStyle w:val="Ttulo4"/>
        <w:rPr>
          <w:lang w:val="en-US"/>
        </w:rPr>
      </w:pPr>
      <w:r w:rsidRPr="00D7762F">
        <w:rPr>
          <w:lang w:val="en-US" w:eastAsia="ja-JP"/>
        </w:rPr>
        <w:t>output files? Please identify all the bytes that are different.</w:t>
      </w:r>
    </w:p>
    <w:p w14:paraId="5061D3F5" w14:textId="36FF5EBC" w:rsidR="000C5BBD" w:rsidRPr="00D7762F" w:rsidRDefault="000C5BBD" w:rsidP="000C5BBD">
      <w:pPr>
        <w:rPr>
          <w:lang w:val="en-US"/>
        </w:rPr>
      </w:pPr>
    </w:p>
    <w:p w14:paraId="7DE2343A" w14:textId="7EBE3589" w:rsidR="00627800" w:rsidRPr="0092667A" w:rsidRDefault="00E06933" w:rsidP="000C5BBD">
      <w:r w:rsidRPr="0092667A">
        <w:t xml:space="preserve">Analisando as figuras das questões 1 e 2 é </w:t>
      </w:r>
      <w:r w:rsidR="00FB057A" w:rsidRPr="0092667A">
        <w:t>percetível</w:t>
      </w:r>
      <w:r w:rsidRPr="0092667A">
        <w:t xml:space="preserve"> identificar as diferenças entre os ficheiros</w:t>
      </w:r>
      <w:r w:rsidR="00EB17E7" w:rsidRPr="0092667A">
        <w:t xml:space="preserve"> de saída do algoritmo</w:t>
      </w:r>
      <w:r w:rsidRPr="0092667A">
        <w:t xml:space="preserve">. </w:t>
      </w:r>
      <w:r w:rsidR="00FB057A" w:rsidRPr="0092667A">
        <w:t>Podemos observar que</w:t>
      </w:r>
      <w:r w:rsidRPr="0092667A">
        <w:t xml:space="preserve"> só existem 7 diferenças nos ficheiros e</w:t>
      </w:r>
      <w:r w:rsidR="00FB057A" w:rsidRPr="0092667A">
        <w:t xml:space="preserve"> estas são</w:t>
      </w:r>
      <w:r w:rsidRPr="0092667A">
        <w:t xml:space="preserve"> sempre no mesmo byte.</w:t>
      </w:r>
    </w:p>
    <w:p w14:paraId="49D0B7B2" w14:textId="74AF5FB5" w:rsidR="00627800" w:rsidRPr="0092667A" w:rsidRDefault="00627800" w:rsidP="000C5BBD"/>
    <w:p w14:paraId="06F78716" w14:textId="77777777" w:rsidR="00627800" w:rsidRPr="0092667A" w:rsidRDefault="00627800" w:rsidP="000C5BBD"/>
    <w:p w14:paraId="540D3D89" w14:textId="77777777" w:rsidR="000C5BBD" w:rsidRPr="0092667A" w:rsidRDefault="000C5BBD" w:rsidP="000C5BBD">
      <w:pPr>
        <w:pStyle w:val="Ttulo3"/>
      </w:pPr>
      <w:bookmarkStart w:id="17" w:name="_Toc527927656"/>
      <w:r w:rsidRPr="0092667A">
        <w:t>2.2</w:t>
      </w:r>
      <w:bookmarkEnd w:id="17"/>
    </w:p>
    <w:p w14:paraId="1AFEA150" w14:textId="09D39E6C" w:rsidR="000C5BBD" w:rsidRDefault="008129EC" w:rsidP="000C5BBD">
      <w:r>
        <w:t>Neste exercicio analisamos as propriedades do algoritmo de MD5. Percebemos que o mesmo ficheiro pode ser gerado pelo md5collagen enquanto</w:t>
      </w:r>
      <w:r w:rsidR="0043553F">
        <w:t xml:space="preserve"> o processo de hash é feito, resultando em hash identicos. Isto acontece porque varias funçoes de hash como SHA-1 e MD5 estao sujeitas a “extensao de cumprimento”. O processo de hash a mensagem é feita atraves de blocos fixos em que é aplicado algoritmos que compactam a mensagem, observando que tem o hash MD5 identico.</w:t>
      </w:r>
    </w:p>
    <w:p w14:paraId="7607B64F" w14:textId="77777777" w:rsidR="003750F6" w:rsidRPr="0092667A" w:rsidRDefault="003750F6" w:rsidP="000C5BBD"/>
    <w:p w14:paraId="357F4D29" w14:textId="008E0A26" w:rsidR="000C5BBD" w:rsidRDefault="000C5BBD" w:rsidP="000C5BBD">
      <w:pPr>
        <w:pStyle w:val="Ttulo3"/>
      </w:pPr>
      <w:bookmarkStart w:id="18" w:name="_Toc527927657"/>
      <w:r w:rsidRPr="0092667A">
        <w:t>2.3</w:t>
      </w:r>
      <w:bookmarkEnd w:id="18"/>
    </w:p>
    <w:p w14:paraId="6427F4EC" w14:textId="2BB5ED6D" w:rsidR="00B957A2" w:rsidRDefault="00B957A2" w:rsidP="00B957A2">
      <w:r w:rsidRPr="00B957A2">
        <w:t xml:space="preserve">Criamos dois ficheiros com o mesmo MD5 mas com diferentes sufixos, como se ve nas duas </w:t>
      </w:r>
      <w:r w:rsidR="003750F6">
        <w:t>figuras</w:t>
      </w:r>
      <w:r w:rsidRPr="00B957A2">
        <w:t>, 'one' e 'second'. o output de cada um dos ficheiros é diferente.</w:t>
      </w:r>
    </w:p>
    <w:p w14:paraId="7D6241D7" w14:textId="77777777" w:rsidR="002D126F" w:rsidRDefault="002D126F" w:rsidP="00B957A2"/>
    <w:p w14:paraId="024D37FD" w14:textId="77777777" w:rsidR="002D126F" w:rsidRDefault="00B957A2" w:rsidP="002D126F">
      <w:pPr>
        <w:keepNext/>
        <w:jc w:val="center"/>
      </w:pPr>
      <w:r>
        <w:rPr>
          <w:noProof/>
        </w:rPr>
        <w:drawing>
          <wp:inline distT="0" distB="0" distL="0" distR="0" wp14:anchorId="784946C6" wp14:editId="2FE5E500">
            <wp:extent cx="3771900" cy="1323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ercicio5_questao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7006" r="31891" b="48736"/>
                    <a:stretch/>
                  </pic:blipFill>
                  <pic:spPr bwMode="auto">
                    <a:xfrm>
                      <a:off x="0" y="0"/>
                      <a:ext cx="37719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8580" w14:textId="3B669C27" w:rsidR="002D126F" w:rsidRDefault="002D126F" w:rsidP="002D126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87AF1">
        <w:rPr>
          <w:noProof/>
        </w:rPr>
        <w:t>6</w:t>
      </w:r>
      <w:r>
        <w:fldChar w:fldCharType="end"/>
      </w:r>
      <w:r>
        <w:t xml:space="preserve"> - </w:t>
      </w:r>
      <w:r w:rsidRPr="00F86E1C">
        <w:t>Criação do prefixo</w:t>
      </w:r>
    </w:p>
    <w:p w14:paraId="7B24F0DB" w14:textId="7DB0A4BC" w:rsidR="00B957A2" w:rsidRDefault="00B957A2" w:rsidP="00B957A2"/>
    <w:p w14:paraId="7FD50F39" w14:textId="77777777" w:rsidR="002D126F" w:rsidRDefault="002D126F" w:rsidP="00B957A2"/>
    <w:p w14:paraId="5F6C6FF1" w14:textId="77777777" w:rsidR="002D126F" w:rsidRDefault="00B957A2" w:rsidP="002D126F">
      <w:pPr>
        <w:keepNext/>
        <w:jc w:val="center"/>
      </w:pPr>
      <w:r>
        <w:rPr>
          <w:noProof/>
        </w:rPr>
        <w:drawing>
          <wp:inline distT="0" distB="0" distL="0" distR="0" wp14:anchorId="7B167CDF" wp14:editId="28C17618">
            <wp:extent cx="4610100" cy="188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ercicio5_questao3_File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3" t="25642" r="8383" b="10879"/>
                    <a:stretch/>
                  </pic:blipFill>
                  <pic:spPr bwMode="auto">
                    <a:xfrm>
                      <a:off x="0" y="0"/>
                      <a:ext cx="4623802" cy="189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82EB5" w14:textId="4D605E57" w:rsidR="00B957A2" w:rsidRDefault="002D126F" w:rsidP="002D126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87AF1">
        <w:rPr>
          <w:noProof/>
        </w:rPr>
        <w:t>7</w:t>
      </w:r>
      <w:r>
        <w:fldChar w:fldCharType="end"/>
      </w:r>
      <w:r>
        <w:t xml:space="preserve"> -</w:t>
      </w:r>
      <w:r w:rsidRPr="003A3666">
        <w:t>ficheiro ‘</w:t>
      </w:r>
      <w:proofErr w:type="spellStart"/>
      <w:r w:rsidRPr="003A3666">
        <w:t>One</w:t>
      </w:r>
      <w:proofErr w:type="spellEnd"/>
      <w:r w:rsidRPr="003A3666">
        <w:t>’</w:t>
      </w:r>
    </w:p>
    <w:p w14:paraId="39A78DB3" w14:textId="456EDBED" w:rsidR="00B957A2" w:rsidRDefault="00B957A2" w:rsidP="00B957A2"/>
    <w:p w14:paraId="6D41D5D9" w14:textId="77777777" w:rsidR="002D126F" w:rsidRDefault="00B957A2" w:rsidP="002D126F">
      <w:pPr>
        <w:keepNext/>
        <w:jc w:val="center"/>
      </w:pPr>
      <w:r>
        <w:rPr>
          <w:noProof/>
        </w:rPr>
        <w:drawing>
          <wp:inline distT="0" distB="0" distL="0" distR="0" wp14:anchorId="5B58C7D0" wp14:editId="5FDF81EC">
            <wp:extent cx="4629150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ercicio5_questao3_File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24872" r="8333" b="10077"/>
                    <a:stretch/>
                  </pic:blipFill>
                  <pic:spPr bwMode="auto">
                    <a:xfrm>
                      <a:off x="0" y="0"/>
                      <a:ext cx="46291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24EF3" w14:textId="27119C07" w:rsidR="003750F6" w:rsidRDefault="002D126F" w:rsidP="002D126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87AF1">
        <w:rPr>
          <w:noProof/>
        </w:rPr>
        <w:t>8</w:t>
      </w:r>
      <w:r>
        <w:fldChar w:fldCharType="end"/>
      </w:r>
      <w:r>
        <w:t xml:space="preserve"> - </w:t>
      </w:r>
      <w:r w:rsidRPr="00AF202B">
        <w:t>ficheiro ‘</w:t>
      </w:r>
      <w:proofErr w:type="spellStart"/>
      <w:r w:rsidRPr="00AF202B">
        <w:t>second</w:t>
      </w:r>
      <w:proofErr w:type="spellEnd"/>
      <w:r w:rsidRPr="00AF202B">
        <w:t>’</w:t>
      </w:r>
    </w:p>
    <w:p w14:paraId="514C4E7C" w14:textId="77777777" w:rsidR="003750F6" w:rsidRDefault="003750F6" w:rsidP="00B957A2"/>
    <w:p w14:paraId="545501C4" w14:textId="77777777" w:rsidR="002D126F" w:rsidRDefault="00B957A2" w:rsidP="002D126F">
      <w:pPr>
        <w:keepNext/>
        <w:jc w:val="center"/>
      </w:pPr>
      <w:r>
        <w:rPr>
          <w:noProof/>
        </w:rPr>
        <w:drawing>
          <wp:inline distT="0" distB="0" distL="0" distR="0" wp14:anchorId="3FAA379F" wp14:editId="248C0856">
            <wp:extent cx="5667375" cy="181038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ercicio5_questao3_outputdiference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39483" b="-1"/>
                    <a:stretch/>
                  </pic:blipFill>
                  <pic:spPr bwMode="auto">
                    <a:xfrm>
                      <a:off x="0" y="0"/>
                      <a:ext cx="5667375" cy="181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720A8" w14:textId="4DFF2293" w:rsidR="00B957A2" w:rsidRPr="00B957A2" w:rsidRDefault="002D126F" w:rsidP="002D126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87AF1">
        <w:rPr>
          <w:noProof/>
        </w:rPr>
        <w:t>9</w:t>
      </w:r>
      <w:r>
        <w:fldChar w:fldCharType="end"/>
      </w:r>
      <w:r>
        <w:t xml:space="preserve"> - </w:t>
      </w:r>
      <w:r w:rsidRPr="00386084">
        <w:t>Output dos dois ficheiros</w:t>
      </w:r>
    </w:p>
    <w:p w14:paraId="7B04B9E8" w14:textId="77777777" w:rsidR="003750F6" w:rsidRPr="0092667A" w:rsidRDefault="003750F6" w:rsidP="00420F85"/>
    <w:p w14:paraId="758E3A2F" w14:textId="77777777" w:rsidR="002D126F" w:rsidRDefault="002D126F">
      <w:pPr>
        <w:rPr>
          <w:rFonts w:asciiTheme="majorHAnsi" w:eastAsiaTheme="majorEastAsia" w:hAnsiTheme="majorHAnsi" w:cstheme="majorBidi"/>
          <w:color w:val="B01513" w:themeColor="accent1"/>
          <w:sz w:val="28"/>
          <w:szCs w:val="24"/>
        </w:rPr>
      </w:pPr>
      <w:r>
        <w:br w:type="page"/>
      </w:r>
    </w:p>
    <w:p w14:paraId="2F56BE16" w14:textId="28919F05" w:rsidR="003E6C98" w:rsidRPr="0092667A" w:rsidRDefault="003E6C98" w:rsidP="000C5BBD">
      <w:pPr>
        <w:pStyle w:val="Ttulo2"/>
      </w:pPr>
      <w:bookmarkStart w:id="19" w:name="_Toc527927658"/>
      <w:r w:rsidRPr="0092667A">
        <w:lastRenderedPageBreak/>
        <w:t>Questão 6</w:t>
      </w:r>
      <w:bookmarkEnd w:id="19"/>
    </w:p>
    <w:p w14:paraId="489964DB" w14:textId="29CD0018" w:rsidR="00CD5821" w:rsidRDefault="00CD5821" w:rsidP="00420F85"/>
    <w:p w14:paraId="38895B55" w14:textId="251EC237" w:rsidR="00CD5821" w:rsidRDefault="00CD5821" w:rsidP="00420F85">
      <w:r w:rsidRPr="00CD5821">
        <w:rPr>
          <w:rStyle w:val="Forte"/>
        </w:rPr>
        <w:t>Cifra</w:t>
      </w:r>
    </w:p>
    <w:p w14:paraId="7E7F3FB0" w14:textId="3BFF719E" w:rsidR="00CD5821" w:rsidRDefault="00CD5821" w:rsidP="00420F85">
      <w:r>
        <w:t xml:space="preserve">Na implementação deste exercício optou-se por ler e gravar os ficheiros com uma dimensão definida pela variável </w:t>
      </w:r>
      <w:proofErr w:type="spellStart"/>
      <w:r w:rsidRPr="00D46EDD">
        <w:rPr>
          <w:u w:val="single"/>
        </w:rPr>
        <w:t>readDimensionBlock</w:t>
      </w:r>
      <w:proofErr w:type="spellEnd"/>
      <w:r>
        <w:t xml:space="preserve"> que é parametrizável. Na cifra</w:t>
      </w:r>
      <w:r w:rsidR="00E81892">
        <w:t>,</w:t>
      </w:r>
      <w:r>
        <w:t xml:space="preserve"> a cada leitura de um bloco destas dimensões é feito o </w:t>
      </w:r>
      <w:proofErr w:type="spellStart"/>
      <w:r w:rsidRPr="00E81892">
        <w:rPr>
          <w:b/>
        </w:rPr>
        <w:t>update</w:t>
      </w:r>
      <w:proofErr w:type="spellEnd"/>
      <w:r>
        <w:t xml:space="preserve"> da cifra e do </w:t>
      </w:r>
      <w:r w:rsidR="00E81892">
        <w:t>MAC</w:t>
      </w:r>
      <w:r>
        <w:t xml:space="preserve">. Quando for efetuada a </w:t>
      </w:r>
      <w:r w:rsidR="00E81892">
        <w:t>última</w:t>
      </w:r>
      <w:r>
        <w:t xml:space="preserve"> leitura é chamado o método </w:t>
      </w:r>
      <w:proofErr w:type="spellStart"/>
      <w:r w:rsidR="00E81892" w:rsidRPr="00E81892">
        <w:rPr>
          <w:b/>
        </w:rPr>
        <w:t>doFinal</w:t>
      </w:r>
      <w:proofErr w:type="spellEnd"/>
      <w:r>
        <w:t xml:space="preserve"> da cifra e do </w:t>
      </w:r>
      <w:r w:rsidR="00E81892">
        <w:t>MAC</w:t>
      </w:r>
      <w:r>
        <w:t>.</w:t>
      </w:r>
    </w:p>
    <w:p w14:paraId="4C20D377" w14:textId="2B8D9AAA" w:rsidR="00CD5821" w:rsidRDefault="00CD5821" w:rsidP="00420F85">
      <w:r>
        <w:t>Após esta operação o ficheiro resultante é gravado</w:t>
      </w:r>
      <w:r w:rsidR="00E81892">
        <w:t xml:space="preserve"> com o nome “CIPER_RESULT.txt” que se encontra em anexo. Este ficheiro resulta da concatenação da cifra com o MAC como é pedido no enunciado</w:t>
      </w:r>
    </w:p>
    <w:p w14:paraId="34D2C3E7" w14:textId="14B2392E" w:rsidR="00CD5821" w:rsidRDefault="00CD5821" w:rsidP="00420F85"/>
    <w:p w14:paraId="14485F66" w14:textId="29EB31F9" w:rsidR="00CD5821" w:rsidRDefault="00CD5821" w:rsidP="00420F85">
      <w:r w:rsidRPr="00CD5821">
        <w:rPr>
          <w:rStyle w:val="Forte"/>
        </w:rPr>
        <w:t>Decifra</w:t>
      </w:r>
    </w:p>
    <w:p w14:paraId="3EE8EE4E" w14:textId="1ECA7EAD" w:rsidR="00CD5821" w:rsidRDefault="00E81892" w:rsidP="00420F85">
      <w:r>
        <w:t>A decifra tem por base o mesmo método de leitura e execução das tarefas e posterior gravação de resultados.</w:t>
      </w:r>
    </w:p>
    <w:p w14:paraId="596A85B8" w14:textId="2EA6032E" w:rsidR="00E81892" w:rsidRPr="00E81892" w:rsidRDefault="00E81892" w:rsidP="00E81892">
      <w:pPr>
        <w:pStyle w:val="HTMLpr-formatado"/>
        <w:shd w:val="clear" w:color="auto" w:fill="FFFFFF"/>
        <w:rPr>
          <w:rFonts w:asciiTheme="minorHAnsi" w:eastAsiaTheme="minorHAnsi" w:hAnsiTheme="minorHAnsi" w:cstheme="minorBidi"/>
          <w:sz w:val="24"/>
          <w:szCs w:val="22"/>
          <w:lang w:val="pt-PT"/>
        </w:rPr>
      </w:pPr>
      <w:r w:rsidRPr="00E81892">
        <w:rPr>
          <w:rFonts w:asciiTheme="minorHAnsi" w:eastAsiaTheme="minorHAnsi" w:hAnsiTheme="minorHAnsi" w:cstheme="minorBidi"/>
          <w:sz w:val="24"/>
          <w:szCs w:val="22"/>
          <w:lang w:val="pt-PT"/>
        </w:rPr>
        <w:t xml:space="preserve">Por fim para realizar a verificação de autenticidade usou-se a classe </w:t>
      </w:r>
      <w:proofErr w:type="spellStart"/>
      <w:r w:rsidRPr="00E81892">
        <w:rPr>
          <w:rFonts w:asciiTheme="minorHAnsi" w:eastAsiaTheme="minorHAnsi" w:hAnsiTheme="minorHAnsi" w:cstheme="minorBidi"/>
          <w:b/>
          <w:sz w:val="24"/>
          <w:szCs w:val="22"/>
          <w:lang w:val="pt-PT"/>
        </w:rPr>
        <w:t>MessageDigest</w:t>
      </w:r>
      <w:proofErr w:type="spellEnd"/>
      <w:r>
        <w:rPr>
          <w:rFonts w:asciiTheme="minorHAnsi" w:eastAsiaTheme="minorHAnsi" w:hAnsiTheme="minorHAnsi" w:cstheme="minorBidi"/>
          <w:sz w:val="24"/>
          <w:szCs w:val="22"/>
          <w:lang w:val="pt-PT"/>
        </w:rPr>
        <w:t xml:space="preserve"> a fim de obter a confirmação que o MAC obtido do ficheiro de cifra é o mesmo que o da cifra. Neste ponto não foi possível obter um resultado positivo visto que os </w:t>
      </w:r>
      <w:proofErr w:type="spellStart"/>
      <w:r>
        <w:rPr>
          <w:rFonts w:asciiTheme="minorHAnsi" w:eastAsiaTheme="minorHAnsi" w:hAnsiTheme="minorHAnsi" w:cstheme="minorBidi"/>
          <w:sz w:val="24"/>
          <w:szCs w:val="22"/>
          <w:lang w:val="pt-PT"/>
        </w:rPr>
        <w:t>arrays</w:t>
      </w:r>
      <w:proofErr w:type="spellEnd"/>
      <w:r>
        <w:rPr>
          <w:rFonts w:asciiTheme="minorHAnsi" w:eastAsiaTheme="minorHAnsi" w:hAnsiTheme="minorHAnsi" w:cstheme="minorBidi"/>
          <w:sz w:val="24"/>
          <w:szCs w:val="22"/>
          <w:lang w:val="pt-PT"/>
        </w:rPr>
        <w:t xml:space="preserve"> devolvidos pelo método </w:t>
      </w:r>
      <w:proofErr w:type="spellStart"/>
      <w:r w:rsidRPr="00E81892">
        <w:rPr>
          <w:rFonts w:asciiTheme="minorHAnsi" w:eastAsiaTheme="minorHAnsi" w:hAnsiTheme="minorHAnsi" w:cstheme="minorBidi"/>
          <w:b/>
          <w:sz w:val="24"/>
          <w:szCs w:val="22"/>
          <w:lang w:val="pt-PT"/>
        </w:rPr>
        <w:t>digest</w:t>
      </w:r>
      <w:proofErr w:type="spellEnd"/>
      <w:r>
        <w:rPr>
          <w:rFonts w:asciiTheme="minorHAnsi" w:eastAsiaTheme="minorHAnsi" w:hAnsiTheme="minorHAnsi" w:cstheme="minorBidi"/>
          <w:sz w:val="24"/>
          <w:szCs w:val="22"/>
          <w:lang w:val="pt-PT"/>
        </w:rPr>
        <w:t xml:space="preserve"> no </w:t>
      </w:r>
      <w:r w:rsidRPr="00E81892">
        <w:rPr>
          <w:rFonts w:asciiTheme="minorHAnsi" w:eastAsiaTheme="minorHAnsi" w:hAnsiTheme="minorHAnsi" w:cstheme="minorBidi"/>
          <w:b/>
          <w:sz w:val="24"/>
          <w:szCs w:val="22"/>
          <w:lang w:val="pt-PT"/>
        </w:rPr>
        <w:t>modo SHA-1</w:t>
      </w:r>
      <w:r>
        <w:rPr>
          <w:rFonts w:asciiTheme="minorHAnsi" w:eastAsiaTheme="minorHAnsi" w:hAnsiTheme="minorHAnsi" w:cstheme="minorBidi"/>
          <w:sz w:val="24"/>
          <w:szCs w:val="22"/>
          <w:lang w:val="pt-PT"/>
        </w:rPr>
        <w:t xml:space="preserve"> não são iguais provavelmente devido a um erro não identificado.</w:t>
      </w:r>
    </w:p>
    <w:p w14:paraId="3A63CB07" w14:textId="77777777" w:rsidR="00CD5821" w:rsidRPr="0092667A" w:rsidRDefault="00CD5821" w:rsidP="00420F85"/>
    <w:p w14:paraId="4BE0E7F3" w14:textId="77777777" w:rsidR="003E6C98" w:rsidRPr="0092667A" w:rsidRDefault="003E6C98" w:rsidP="000C5BBD">
      <w:pPr>
        <w:pStyle w:val="Ttulo2"/>
      </w:pPr>
      <w:bookmarkStart w:id="20" w:name="_Toc527927659"/>
      <w:r w:rsidRPr="0092667A">
        <w:t>Questão 7</w:t>
      </w:r>
      <w:bookmarkEnd w:id="20"/>
    </w:p>
    <w:p w14:paraId="0E2F2A2D" w14:textId="42F9B4BE" w:rsidR="00420F85" w:rsidRDefault="00420F85" w:rsidP="00420F85">
      <w:r w:rsidRPr="0092667A">
        <w:t xml:space="preserve"> </w:t>
      </w:r>
    </w:p>
    <w:p w14:paraId="582C63FF" w14:textId="77777777" w:rsidR="003750F6" w:rsidRPr="004229B1" w:rsidRDefault="003750F6" w:rsidP="003750F6">
      <w:pPr>
        <w:jc w:val="both"/>
      </w:pPr>
      <w:r w:rsidRPr="004229B1">
        <w:t>Objetivo deste exercicio é assinar ou verificar um documento passado como parametro de argumentos.</w:t>
      </w:r>
    </w:p>
    <w:p w14:paraId="3A0522FA" w14:textId="77777777" w:rsidR="003750F6" w:rsidRPr="004229B1" w:rsidRDefault="003750F6" w:rsidP="003750F6">
      <w:pPr>
        <w:jc w:val="both"/>
      </w:pPr>
      <w:r w:rsidRPr="004229B1">
        <w:t>Assinar</w:t>
      </w:r>
      <w:r w:rsidRPr="004229B1">
        <w:sym w:font="Wingdings" w:char="F0E0"/>
      </w:r>
      <w:r w:rsidRPr="004229B1">
        <w:t xml:space="preserve"> para poder assinar um documento é necessario ler o ficheiro .pfx. obtemos a instancia de uma keystore com “JKS”, de seguida lemos esse ficheiro que se encontra na pasta certs, como resource, com load, em que passamos a palavra passe “changeit”. Usamos a interface ProtectionParameter para proteger o conteudo da keystore. Depois de obter a chave privada, PrivateKey, inicianos a assinatura com a instancia signatureSHA1 ou signatureSHA256. Finalizamos o metodo ao criar um ficheiro novo com a assinatura.</w:t>
      </w:r>
    </w:p>
    <w:p w14:paraId="721BA0FE" w14:textId="77777777" w:rsidR="003750F6" w:rsidRPr="004229B1" w:rsidRDefault="003750F6" w:rsidP="003750F6">
      <w:pPr>
        <w:jc w:val="both"/>
      </w:pPr>
    </w:p>
    <w:p w14:paraId="28FC17C0" w14:textId="77777777" w:rsidR="003750F6" w:rsidRDefault="003750F6" w:rsidP="003750F6">
      <w:pPr>
        <w:jc w:val="both"/>
      </w:pPr>
      <w:r w:rsidRPr="004229B1">
        <w:t xml:space="preserve">Verificar </w:t>
      </w:r>
      <w:r w:rsidRPr="004229B1">
        <w:sym w:font="Wingdings" w:char="F0E0"/>
      </w:r>
      <w:r w:rsidRPr="004229B1">
        <w:t xml:space="preserve"> ao verificar a assinatura, temos a certeza que é um documento valido e que nao foi altereado por ninguem</w:t>
      </w:r>
      <w:r>
        <w:t>. Neste metodo recebemos um ficheiro, criamos um Certificate para puder obter a chave publica da mesma. E é comparado com a chave publica do certificado de quem assinou. Por fim este metodo retorna true caso a assinatura seja valida ou false caso a assinatura nao seje igual.</w:t>
      </w:r>
    </w:p>
    <w:p w14:paraId="0097BCA3" w14:textId="77777777" w:rsidR="003750F6" w:rsidRPr="0092667A" w:rsidRDefault="003750F6" w:rsidP="00420F85"/>
    <w:sectPr w:rsidR="003750F6" w:rsidRPr="0092667A" w:rsidSect="00321282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DCF06" w14:textId="77777777" w:rsidR="001563C8" w:rsidRDefault="001563C8" w:rsidP="00B314E1">
      <w:pPr>
        <w:spacing w:after="0"/>
      </w:pPr>
      <w:r>
        <w:separator/>
      </w:r>
    </w:p>
  </w:endnote>
  <w:endnote w:type="continuationSeparator" w:id="0">
    <w:p w14:paraId="7E8ACC12" w14:textId="77777777" w:rsidR="001563C8" w:rsidRDefault="001563C8" w:rsidP="00B314E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8838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F0901F" w14:textId="77777777" w:rsidR="00321282" w:rsidRDefault="00321282" w:rsidP="00321282">
        <w:pPr>
          <w:pStyle w:val="Rodap"/>
          <w:ind w:right="-56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670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ED5D432" w14:textId="68ED7EE5" w:rsidR="00321282" w:rsidRPr="00321282" w:rsidRDefault="00321282">
    <w:pPr>
      <w:pStyle w:val="Rodap"/>
      <w:rPr>
        <w:sz w:val="20"/>
        <w:szCs w:val="20"/>
      </w:rPr>
    </w:pPr>
    <w:r>
      <w:rPr>
        <w:sz w:val="20"/>
        <w:szCs w:val="20"/>
      </w:rPr>
      <w:t>Fábio Parreirinha Nº39329</w:t>
    </w:r>
    <w:r>
      <w:rPr>
        <w:sz w:val="20"/>
        <w:szCs w:val="20"/>
      </w:rPr>
      <w:tab/>
    </w:r>
    <w:r w:rsidR="00B957A2">
      <w:rPr>
        <w:sz w:val="20"/>
        <w:szCs w:val="20"/>
      </w:rPr>
      <w:t>Tejal Amratlal Nº40605</w:t>
    </w:r>
    <w:r>
      <w:rPr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324F2" w14:textId="77777777" w:rsidR="001563C8" w:rsidRDefault="001563C8" w:rsidP="00B314E1">
      <w:pPr>
        <w:spacing w:after="0"/>
      </w:pPr>
      <w:r>
        <w:separator/>
      </w:r>
    </w:p>
  </w:footnote>
  <w:footnote w:type="continuationSeparator" w:id="0">
    <w:p w14:paraId="2BC2FEE4" w14:textId="77777777" w:rsidR="001563C8" w:rsidRDefault="001563C8" w:rsidP="00B314E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2BBD9" w14:textId="77777777" w:rsidR="00B314E1" w:rsidRPr="00321282" w:rsidRDefault="00321282" w:rsidP="00321282">
    <w:pPr>
      <w:pStyle w:val="Cabealho"/>
      <w:tabs>
        <w:tab w:val="clear" w:pos="8504"/>
        <w:tab w:val="right" w:pos="9356"/>
      </w:tabs>
      <w:rPr>
        <w:lang w:val="en-US"/>
      </w:rPr>
    </w:pPr>
    <w:r>
      <w:rPr>
        <w:noProof/>
        <w:lang w:eastAsia="pt-PT"/>
      </w:rPr>
      <w:drawing>
        <wp:inline distT="0" distB="0" distL="0" distR="0" wp14:anchorId="14D9E4E6" wp14:editId="062F0E05">
          <wp:extent cx="781050" cy="358556"/>
          <wp:effectExtent l="0" t="0" r="0" b="3810"/>
          <wp:docPr id="2" name="Picture 2" descr="D:\ISEL - Eng informática\GERAL\iselPret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ISEL - Eng informática\GERAL\iselPreto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6798" cy="365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en-US"/>
      </w:rPr>
      <w:tab/>
    </w:r>
    <w:r>
      <w:rPr>
        <w:lang w:val="en-US"/>
      </w:rPr>
      <w:tab/>
    </w:r>
    <w:r w:rsidR="003E6C98">
      <w:rPr>
        <w:rStyle w:val="Ttulo3Carter"/>
      </w:rPr>
      <w:t>SI – 1º Trabalho prático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6688C"/>
    <w:multiLevelType w:val="hybridMultilevel"/>
    <w:tmpl w:val="FE745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C5CC3"/>
    <w:multiLevelType w:val="multilevel"/>
    <w:tmpl w:val="B7862B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BB4E93"/>
    <w:multiLevelType w:val="hybridMultilevel"/>
    <w:tmpl w:val="36908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A4297"/>
    <w:multiLevelType w:val="hybridMultilevel"/>
    <w:tmpl w:val="B6F8F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F313F"/>
    <w:multiLevelType w:val="hybridMultilevel"/>
    <w:tmpl w:val="EC5660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9255B7"/>
    <w:multiLevelType w:val="hybridMultilevel"/>
    <w:tmpl w:val="33E64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472E5E"/>
    <w:multiLevelType w:val="hybridMultilevel"/>
    <w:tmpl w:val="207ECA42"/>
    <w:lvl w:ilvl="0" w:tplc="D8503366">
      <w:start w:val="2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54B3F"/>
    <w:multiLevelType w:val="multilevel"/>
    <w:tmpl w:val="AB3EFA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7"/>
  </w:num>
  <w:num w:numId="5">
    <w:abstractNumId w:val="0"/>
  </w:num>
  <w:num w:numId="6">
    <w:abstractNumId w:val="5"/>
  </w:num>
  <w:num w:numId="7">
    <w:abstractNumId w:val="4"/>
  </w:num>
  <w:num w:numId="8">
    <w:abstractNumId w:val="1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F85"/>
    <w:rsid w:val="000143A8"/>
    <w:rsid w:val="000254C5"/>
    <w:rsid w:val="000A399D"/>
    <w:rsid w:val="000C5BBD"/>
    <w:rsid w:val="000F667A"/>
    <w:rsid w:val="00127F7B"/>
    <w:rsid w:val="00154689"/>
    <w:rsid w:val="001563C8"/>
    <w:rsid w:val="0018359B"/>
    <w:rsid w:val="00210E51"/>
    <w:rsid w:val="002D126F"/>
    <w:rsid w:val="00321282"/>
    <w:rsid w:val="003750F6"/>
    <w:rsid w:val="0038448C"/>
    <w:rsid w:val="003E6C98"/>
    <w:rsid w:val="00401AF3"/>
    <w:rsid w:val="00420F85"/>
    <w:rsid w:val="00430A47"/>
    <w:rsid w:val="0043553F"/>
    <w:rsid w:val="00436E1D"/>
    <w:rsid w:val="0046587C"/>
    <w:rsid w:val="004B2692"/>
    <w:rsid w:val="004C3C18"/>
    <w:rsid w:val="005702D7"/>
    <w:rsid w:val="00627800"/>
    <w:rsid w:val="006414BD"/>
    <w:rsid w:val="00676651"/>
    <w:rsid w:val="00711890"/>
    <w:rsid w:val="00713FDA"/>
    <w:rsid w:val="008129EC"/>
    <w:rsid w:val="00857369"/>
    <w:rsid w:val="00880AB5"/>
    <w:rsid w:val="008A673C"/>
    <w:rsid w:val="00904DA3"/>
    <w:rsid w:val="0092667A"/>
    <w:rsid w:val="00966701"/>
    <w:rsid w:val="00A43C80"/>
    <w:rsid w:val="00A54630"/>
    <w:rsid w:val="00A97110"/>
    <w:rsid w:val="00AA16D7"/>
    <w:rsid w:val="00B165D8"/>
    <w:rsid w:val="00B314E1"/>
    <w:rsid w:val="00B6294B"/>
    <w:rsid w:val="00B957A2"/>
    <w:rsid w:val="00BF0C64"/>
    <w:rsid w:val="00BF39B8"/>
    <w:rsid w:val="00C2255F"/>
    <w:rsid w:val="00CD5821"/>
    <w:rsid w:val="00D46EDD"/>
    <w:rsid w:val="00D7762F"/>
    <w:rsid w:val="00DE5282"/>
    <w:rsid w:val="00E06933"/>
    <w:rsid w:val="00E21D5A"/>
    <w:rsid w:val="00E51686"/>
    <w:rsid w:val="00E649E9"/>
    <w:rsid w:val="00E7622C"/>
    <w:rsid w:val="00E81892"/>
    <w:rsid w:val="00EB17E7"/>
    <w:rsid w:val="00EC7C68"/>
    <w:rsid w:val="00EC7E7B"/>
    <w:rsid w:val="00F028B6"/>
    <w:rsid w:val="00F30DBE"/>
    <w:rsid w:val="00F34A78"/>
    <w:rsid w:val="00F35C10"/>
    <w:rsid w:val="00F87AF1"/>
    <w:rsid w:val="00FB057A"/>
    <w:rsid w:val="00FF7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6C49"/>
  <w15:chartTrackingRefBased/>
  <w15:docId w15:val="{8C564C63-24E3-4013-923C-25F89A38C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1AF3"/>
    <w:rPr>
      <w:rFonts w:eastAsiaTheme="minorHAnsi"/>
      <w:sz w:val="24"/>
      <w:szCs w:val="22"/>
      <w:lang w:val="pt-PT"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401AF3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B01513" w:themeColor="accent1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01AF3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B01513" w:themeColor="accent1"/>
      <w:sz w:val="28"/>
      <w:szCs w:val="24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B01513" w:themeColor="accent1"/>
      <w:sz w:val="22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Tipodeletrapredefinidodopargrafo"/>
    <w:uiPriority w:val="33"/>
    <w:qFormat/>
    <w:rPr>
      <w:b/>
      <w:bCs/>
      <w:caps w:val="0"/>
      <w:smallCaps/>
      <w:spacing w:val="1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  <w:spacing w:val="6"/>
    </w:rPr>
  </w:style>
  <w:style w:type="character" w:styleId="nfase">
    <w:name w:val="Emphasis"/>
    <w:basedOn w:val="Tipodeletrapredefinidodopargrafo"/>
    <w:uiPriority w:val="20"/>
    <w:qFormat/>
    <w:rPr>
      <w:i/>
      <w:iCs/>
      <w:color w:val="000000" w:themeColor="text1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01AF3"/>
    <w:rPr>
      <w:rFonts w:asciiTheme="majorHAnsi" w:eastAsiaTheme="majorEastAsia" w:hAnsiTheme="majorHAnsi" w:cstheme="majorBidi"/>
      <w:color w:val="B01513" w:themeColor="accent1"/>
      <w:sz w:val="32"/>
      <w:szCs w:val="28"/>
      <w:lang w:val="pt-PT" w:eastAsia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01AF3"/>
    <w:rPr>
      <w:rFonts w:asciiTheme="majorHAnsi" w:eastAsiaTheme="majorEastAsia" w:hAnsiTheme="majorHAnsi" w:cstheme="majorBidi"/>
      <w:color w:val="B01513" w:themeColor="accent1"/>
      <w:sz w:val="28"/>
      <w:szCs w:val="24"/>
      <w:lang w:val="pt-PT" w:eastAsia="en-US"/>
    </w:rPr>
  </w:style>
  <w:style w:type="character" w:customStyle="1" w:styleId="Ttulo3Carter">
    <w:name w:val="Título 3 Caráter"/>
    <w:basedOn w:val="Tipodeletrapredefinidodopargrafo"/>
    <w:link w:val="Ttulo3"/>
    <w:uiPriority w:val="9"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nfaseIntensa">
    <w:name w:val="Intense Emphasis"/>
    <w:basedOn w:val="Tipodeletrapredefinidodopargrafo"/>
    <w:uiPriority w:val="21"/>
    <w:qFormat/>
    <w:rPr>
      <w:b/>
      <w:bCs/>
      <w:i/>
      <w:iCs/>
      <w:color w:val="auto"/>
    </w:rPr>
  </w:style>
  <w:style w:type="paragraph" w:styleId="CitaoIntensa">
    <w:name w:val="Intense Quote"/>
    <w:basedOn w:val="Normal"/>
    <w:next w:val="Normal"/>
    <w:link w:val="CitaoIntensaCarte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color w:val="B01513" w:themeColor="accent1"/>
      <w:sz w:val="28"/>
      <w:szCs w:val="28"/>
    </w:rPr>
  </w:style>
  <w:style w:type="character" w:styleId="RefernciaIntensa">
    <w:name w:val="Intense Reference"/>
    <w:basedOn w:val="Tipodeletrapredefinidodopargrafo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iperligao">
    <w:name w:val="Hyperlink"/>
    <w:basedOn w:val="Tipodeletrapredefinidodopargrafo"/>
    <w:uiPriority w:val="99"/>
    <w:unhideWhenUsed/>
    <w:rPr>
      <w:color w:val="4FB8C1" w:themeColor="text2" w:themeTint="99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Pr>
      <w:color w:val="9DFFCB" w:themeColor="followedHyperlink"/>
      <w:u w:val="single"/>
    </w:rPr>
  </w:style>
  <w:style w:type="paragraph" w:styleId="SemEspaamento">
    <w:name w:val="No Spacing"/>
    <w:link w:val="SemEspaamentoCarter"/>
    <w:uiPriority w:val="1"/>
    <w:qFormat/>
    <w:pPr>
      <w:spacing w:after="0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</w:style>
  <w:style w:type="paragraph" w:styleId="Citao">
    <w:name w:val="Quote"/>
    <w:basedOn w:val="Normal"/>
    <w:next w:val="Normal"/>
    <w:link w:val="CitaoCarte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oCarter">
    <w:name w:val="Citação Caráter"/>
    <w:basedOn w:val="Tipodeletrapredefinidodopargrafo"/>
    <w:link w:val="Citao"/>
    <w:uiPriority w:val="29"/>
    <w:rPr>
      <w:rFonts w:asciiTheme="majorHAnsi" w:eastAsiaTheme="majorEastAsia" w:hAnsiTheme="majorHAnsi" w:cstheme="majorBidi"/>
    </w:r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paragraph" w:styleId="Subttulo">
    <w:name w:val="Subtitle"/>
    <w:basedOn w:val="Normal"/>
    <w:next w:val="Normal"/>
    <w:link w:val="SubttuloCarte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Pr>
      <w:i/>
      <w:iCs/>
      <w:color w:val="595959" w:themeColor="text1" w:themeTint="A6"/>
    </w:rPr>
  </w:style>
  <w:style w:type="character" w:styleId="RefernciaDiscreta">
    <w:name w:val="Subtle Reference"/>
    <w:basedOn w:val="Tipodeletrapredefinidodopargrafo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tulo">
    <w:name w:val="Title"/>
    <w:basedOn w:val="Normal"/>
    <w:next w:val="Normal"/>
    <w:link w:val="TtuloCarter"/>
    <w:uiPriority w:val="10"/>
    <w:qFormat/>
    <w:rsid w:val="00401AF3"/>
    <w:pPr>
      <w:spacing w:after="0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80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01AF3"/>
    <w:rPr>
      <w:rFonts w:asciiTheme="majorHAnsi" w:eastAsiaTheme="majorEastAsia" w:hAnsiTheme="majorHAnsi" w:cstheme="majorBidi"/>
      <w:color w:val="B01513" w:themeColor="accent1"/>
      <w:kern w:val="28"/>
      <w:sz w:val="80"/>
      <w:szCs w:val="72"/>
      <w:lang w:val="pt-PT" w:eastAsia="en-US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401AF3"/>
    <w:pPr>
      <w:spacing w:before="240" w:after="0" w:line="259" w:lineRule="auto"/>
      <w:outlineLvl w:val="9"/>
    </w:pPr>
    <w:rPr>
      <w:color w:val="830F0E" w:themeColor="accent1" w:themeShade="BF"/>
      <w:szCs w:val="32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401AF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01AF3"/>
    <w:pPr>
      <w:spacing w:after="100"/>
      <w:ind w:left="240"/>
    </w:pPr>
  </w:style>
  <w:style w:type="paragraph" w:styleId="Cabealho">
    <w:name w:val="header"/>
    <w:basedOn w:val="Normal"/>
    <w:link w:val="CabealhoCarter"/>
    <w:uiPriority w:val="99"/>
    <w:unhideWhenUsed/>
    <w:rsid w:val="00B314E1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314E1"/>
    <w:rPr>
      <w:rFonts w:eastAsiaTheme="minorHAnsi"/>
      <w:sz w:val="24"/>
      <w:szCs w:val="22"/>
      <w:lang w:val="pt-PT" w:eastAsia="en-US"/>
    </w:rPr>
  </w:style>
  <w:style w:type="paragraph" w:styleId="Rodap">
    <w:name w:val="footer"/>
    <w:basedOn w:val="Normal"/>
    <w:link w:val="RodapCarter"/>
    <w:uiPriority w:val="99"/>
    <w:unhideWhenUsed/>
    <w:rsid w:val="00B314E1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314E1"/>
    <w:rPr>
      <w:rFonts w:eastAsiaTheme="minorHAnsi"/>
      <w:sz w:val="24"/>
      <w:szCs w:val="22"/>
      <w:lang w:val="pt-PT" w:eastAsia="en-US"/>
    </w:rPr>
  </w:style>
  <w:style w:type="table" w:styleId="TabelacomGrelha">
    <w:name w:val="Table Grid"/>
    <w:basedOn w:val="Tabelanormal"/>
    <w:uiPriority w:val="39"/>
    <w:rsid w:val="00B629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46587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46587C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46587C"/>
    <w:rPr>
      <w:rFonts w:eastAsiaTheme="minorHAnsi"/>
      <w:sz w:val="20"/>
      <w:szCs w:val="20"/>
      <w:lang w:val="pt-PT"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6587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6587C"/>
    <w:rPr>
      <w:rFonts w:eastAsiaTheme="minorHAnsi"/>
      <w:b/>
      <w:bCs/>
      <w:sz w:val="20"/>
      <w:szCs w:val="20"/>
      <w:lang w:val="pt-PT" w:eastAsia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6587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6587C"/>
    <w:rPr>
      <w:rFonts w:ascii="Segoe UI" w:eastAsiaTheme="minorHAnsi" w:hAnsi="Segoe UI" w:cs="Segoe UI"/>
      <w:sz w:val="18"/>
      <w:szCs w:val="18"/>
      <w:lang w:val="pt-PT" w:eastAsia="en-US"/>
    </w:rPr>
  </w:style>
  <w:style w:type="paragraph" w:styleId="ndice3">
    <w:name w:val="toc 3"/>
    <w:basedOn w:val="Normal"/>
    <w:next w:val="Normal"/>
    <w:autoRedefine/>
    <w:uiPriority w:val="39"/>
    <w:unhideWhenUsed/>
    <w:rsid w:val="00EC7E7B"/>
    <w:pPr>
      <w:spacing w:after="100"/>
      <w:ind w:left="480"/>
    </w:pPr>
  </w:style>
  <w:style w:type="paragraph" w:styleId="HTMLpr-formatado">
    <w:name w:val="HTML Preformatted"/>
    <w:basedOn w:val="Normal"/>
    <w:link w:val="HTMLpr-formatadoCarter"/>
    <w:uiPriority w:val="99"/>
    <w:unhideWhenUsed/>
    <w:rsid w:val="00E818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E81892"/>
    <w:rPr>
      <w:rFonts w:ascii="Courier New" w:eastAsia="Times New Roman" w:hAnsi="Courier New" w:cs="Courier New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1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Drawing.vsdx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&#225;bio%20Parreirinha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E38E3E-685F-4905-844D-B057F5DEE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23</TotalTime>
  <Pages>10</Pages>
  <Words>1335</Words>
  <Characters>7612</Characters>
  <Application>Microsoft Office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Fábio Parreirinha</dc:creator>
  <cp:keywords/>
  <cp:lastModifiedBy>A39329</cp:lastModifiedBy>
  <cp:revision>5</cp:revision>
  <dcterms:created xsi:type="dcterms:W3CDTF">2018-10-21T22:02:00Z</dcterms:created>
  <dcterms:modified xsi:type="dcterms:W3CDTF">2018-10-21T22:26:00Z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